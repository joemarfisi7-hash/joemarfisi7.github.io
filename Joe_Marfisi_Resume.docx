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0EB1" w14:textId="77777777" w:rsidR="00CD56AB" w:rsidRDefault="00F3232F">
      <w:pPr>
        <w:ind w:left="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982DEB">
        <w:rPr>
          <w:b/>
          <w:sz w:val="40"/>
          <w:szCs w:val="40"/>
        </w:rPr>
        <w:t>Joe Marfisi</w:t>
      </w:r>
    </w:p>
    <w:p w14:paraId="73627E87" w14:textId="7DAB3E0A" w:rsidR="00CD56AB" w:rsidRPr="00056078" w:rsidRDefault="00056078" w:rsidP="00724D54">
      <w:pPr>
        <w:ind w:left="0"/>
        <w:jc w:val="center"/>
        <w:rPr>
          <w:sz w:val="20"/>
          <w:szCs w:val="20"/>
          <w:lang w:val="pt-BR"/>
        </w:rPr>
      </w:pPr>
      <w:r w:rsidRPr="00056078">
        <w:rPr>
          <w:sz w:val="20"/>
          <w:szCs w:val="20"/>
          <w:lang w:val="pt-BR"/>
        </w:rPr>
        <w:t xml:space="preserve">Lincoln, NE 68520 | </w:t>
      </w:r>
      <w:r w:rsidR="6C46E73F" w:rsidRPr="006F2080">
        <w:rPr>
          <w:bCs/>
          <w:sz w:val="20"/>
          <w:szCs w:val="20"/>
          <w:lang w:val="pt-BR"/>
        </w:rPr>
        <w:t>Phone</w:t>
      </w:r>
      <w:r w:rsidR="6C46E73F" w:rsidRPr="00056078">
        <w:rPr>
          <w:b/>
          <w:sz w:val="20"/>
          <w:szCs w:val="20"/>
          <w:lang w:val="pt-BR"/>
        </w:rPr>
        <w:t>:</w:t>
      </w:r>
      <w:r w:rsidR="00982DEB" w:rsidRPr="00056078">
        <w:rPr>
          <w:sz w:val="20"/>
          <w:szCs w:val="20"/>
          <w:lang w:val="pt-BR"/>
        </w:rPr>
        <w:t xml:space="preserve"> (</w:t>
      </w:r>
      <w:proofErr w:type="gramStart"/>
      <w:r w:rsidR="00982DEB" w:rsidRPr="00056078">
        <w:rPr>
          <w:sz w:val="20"/>
          <w:szCs w:val="20"/>
          <w:lang w:val="pt-BR"/>
        </w:rPr>
        <w:t>402</w:t>
      </w:r>
      <w:r w:rsidR="20B3A4DD" w:rsidRPr="00056078">
        <w:rPr>
          <w:sz w:val="20"/>
          <w:szCs w:val="20"/>
          <w:lang w:val="pt-BR"/>
        </w:rPr>
        <w:t>)-</w:t>
      </w:r>
      <w:proofErr w:type="gramEnd"/>
      <w:r w:rsidR="00982DEB" w:rsidRPr="00056078">
        <w:rPr>
          <w:sz w:val="20"/>
          <w:szCs w:val="20"/>
          <w:lang w:val="pt-BR"/>
        </w:rPr>
        <w:t>310-</w:t>
      </w:r>
      <w:r w:rsidR="00F0785B" w:rsidRPr="00056078">
        <w:rPr>
          <w:sz w:val="20"/>
          <w:szCs w:val="20"/>
          <w:lang w:val="pt-BR"/>
        </w:rPr>
        <w:t>6104 |</w:t>
      </w:r>
      <w:r w:rsidR="00982DEB" w:rsidRPr="00056078">
        <w:rPr>
          <w:sz w:val="20"/>
          <w:szCs w:val="20"/>
          <w:lang w:val="pt-BR"/>
        </w:rPr>
        <w:t xml:space="preserve"> </w:t>
      </w:r>
      <w:r w:rsidR="45FC67B0" w:rsidRPr="006F2080">
        <w:rPr>
          <w:bCs/>
          <w:sz w:val="20"/>
          <w:szCs w:val="20"/>
          <w:lang w:val="pt-BR"/>
        </w:rPr>
        <w:t>Email</w:t>
      </w:r>
      <w:r w:rsidR="45FC67B0" w:rsidRPr="00056078">
        <w:rPr>
          <w:b/>
          <w:sz w:val="20"/>
          <w:szCs w:val="20"/>
          <w:lang w:val="pt-BR"/>
        </w:rPr>
        <w:t>:</w:t>
      </w:r>
      <w:r w:rsidR="45FC67B0" w:rsidRPr="00056078">
        <w:rPr>
          <w:sz w:val="20"/>
          <w:szCs w:val="20"/>
          <w:lang w:val="pt-BR"/>
        </w:rPr>
        <w:t xml:space="preserve"> </w:t>
      </w:r>
      <w:r w:rsidR="00F0785B" w:rsidRPr="00056078">
        <w:rPr>
          <w:sz w:val="20"/>
          <w:szCs w:val="20"/>
          <w:lang w:val="pt-BR"/>
        </w:rPr>
        <w:t>joemarfisi7@gmail.com</w:t>
      </w:r>
      <w:r w:rsidR="00982DEB" w:rsidRPr="00056078">
        <w:rPr>
          <w:sz w:val="20"/>
          <w:szCs w:val="20"/>
          <w:lang w:val="pt-BR"/>
        </w:rPr>
        <w:t xml:space="preserve"> </w:t>
      </w:r>
    </w:p>
    <w:p w14:paraId="249D0644" w14:textId="77777777" w:rsidR="00724D54" w:rsidRDefault="00724D54" w:rsidP="00724D54">
      <w:pPr>
        <w:ind w:left="0"/>
        <w:jc w:val="center"/>
        <w:rPr>
          <w:sz w:val="20"/>
          <w:szCs w:val="20"/>
          <w:lang w:val="pt-BR"/>
        </w:rPr>
      </w:pPr>
      <w:r w:rsidRPr="34B556EA">
        <w:rPr>
          <w:b/>
          <w:bCs/>
          <w:sz w:val="24"/>
          <w:szCs w:val="24"/>
        </w:rPr>
        <w:t>__________________________________________________________________________________________</w:t>
      </w:r>
    </w:p>
    <w:p w14:paraId="3706370B" w14:textId="77777777" w:rsidR="00724D54" w:rsidRDefault="00724D54" w:rsidP="00724D54">
      <w:pPr>
        <w:ind w:left="0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EDUCATION</w:t>
      </w:r>
    </w:p>
    <w:p w14:paraId="047A80C2" w14:textId="45FAA56C" w:rsidR="00CD56AB" w:rsidRDefault="00982DEB" w:rsidP="00724D54">
      <w:pPr>
        <w:tabs>
          <w:tab w:val="left" w:pos="180"/>
          <w:tab w:val="right" w:pos="10800"/>
        </w:tabs>
        <w:spacing w:line="252" w:lineRule="auto"/>
        <w:ind w:left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University of Nebraska-Lincoln                                                                                                                                              </w:t>
      </w:r>
      <w:r w:rsidR="302CC4C6" w:rsidRPr="55EDDA66">
        <w:rPr>
          <w:b/>
          <w:bCs/>
          <w:sz w:val="20"/>
          <w:szCs w:val="20"/>
        </w:rPr>
        <w:t xml:space="preserve">                   </w:t>
      </w:r>
      <w:r w:rsidR="00724D54">
        <w:rPr>
          <w:b/>
          <w:bCs/>
          <w:sz w:val="20"/>
          <w:szCs w:val="20"/>
        </w:rPr>
        <w:t xml:space="preserve"> </w:t>
      </w:r>
      <w:r w:rsidRPr="55EDDA66">
        <w:rPr>
          <w:i/>
          <w:iCs/>
          <w:sz w:val="20"/>
          <w:szCs w:val="20"/>
        </w:rPr>
        <w:t>Lincoln, NE</w:t>
      </w:r>
    </w:p>
    <w:p w14:paraId="6AAA4B32" w14:textId="1475EF9C" w:rsidR="69645EF6" w:rsidRDefault="69645EF6" w:rsidP="7BEFD1B7">
      <w:pPr>
        <w:tabs>
          <w:tab w:val="left" w:pos="180"/>
          <w:tab w:val="right" w:pos="10800"/>
        </w:tabs>
        <w:spacing w:line="252" w:lineRule="auto"/>
        <w:ind w:left="90" w:hanging="105"/>
        <w:rPr>
          <w:i/>
          <w:sz w:val="20"/>
          <w:szCs w:val="20"/>
        </w:rPr>
      </w:pPr>
      <w:r w:rsidRPr="55EDDA66">
        <w:rPr>
          <w:sz w:val="20"/>
          <w:szCs w:val="20"/>
        </w:rPr>
        <w:t xml:space="preserve">Bachelor of Science in </w:t>
      </w:r>
      <w:r w:rsidR="000C5BE8">
        <w:rPr>
          <w:sz w:val="20"/>
          <w:szCs w:val="20"/>
        </w:rPr>
        <w:t>Business Administration</w:t>
      </w:r>
      <w:r w:rsidRPr="55EDDA66">
        <w:rPr>
          <w:sz w:val="20"/>
          <w:szCs w:val="20"/>
        </w:rPr>
        <w:t>,</w:t>
      </w:r>
      <w:r w:rsidR="000C5BE8">
        <w:rPr>
          <w:sz w:val="20"/>
          <w:szCs w:val="20"/>
        </w:rPr>
        <w:t xml:space="preserve"> Major in Finance,</w:t>
      </w:r>
      <w:r w:rsidRPr="55EDDA66">
        <w:rPr>
          <w:sz w:val="20"/>
          <w:szCs w:val="20"/>
        </w:rPr>
        <w:t xml:space="preserve"> Minor in English</w:t>
      </w:r>
      <w:r w:rsidR="1B4A1B7C" w:rsidRPr="55EDDA66">
        <w:rPr>
          <w:sz w:val="20"/>
          <w:szCs w:val="20"/>
        </w:rPr>
        <w:t xml:space="preserve">                                          </w:t>
      </w:r>
      <w:r w:rsidR="1B4A1B7C" w:rsidRPr="55EDDA66">
        <w:rPr>
          <w:i/>
          <w:iCs/>
          <w:sz w:val="20"/>
          <w:szCs w:val="20"/>
        </w:rPr>
        <w:t xml:space="preserve">Graduating </w:t>
      </w:r>
      <w:r w:rsidR="000C5BE8">
        <w:rPr>
          <w:i/>
          <w:iCs/>
          <w:sz w:val="20"/>
          <w:szCs w:val="20"/>
        </w:rPr>
        <w:t>December</w:t>
      </w:r>
      <w:r w:rsidR="1B4A1B7C" w:rsidRPr="55EDDA66">
        <w:rPr>
          <w:i/>
          <w:iCs/>
          <w:sz w:val="20"/>
          <w:szCs w:val="20"/>
        </w:rPr>
        <w:t xml:space="preserve"> 2026</w:t>
      </w:r>
    </w:p>
    <w:p w14:paraId="6D5BBAB8" w14:textId="1B4AE360" w:rsidR="00255B54" w:rsidRPr="00255B54" w:rsidRDefault="00255B54" w:rsidP="00255B54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255B54">
        <w:rPr>
          <w:sz w:val="20"/>
          <w:szCs w:val="20"/>
        </w:rPr>
        <w:t xml:space="preserve">Honors &amp; Awards: Thomas-Dickey Scholarship Award, Dean’s </w:t>
      </w:r>
      <w:r w:rsidR="00C9263C">
        <w:rPr>
          <w:sz w:val="20"/>
          <w:szCs w:val="20"/>
        </w:rPr>
        <w:t>L</w:t>
      </w:r>
      <w:r w:rsidRPr="00255B54">
        <w:rPr>
          <w:sz w:val="20"/>
          <w:szCs w:val="20"/>
        </w:rPr>
        <w:t xml:space="preserve">ist </w:t>
      </w:r>
    </w:p>
    <w:p w14:paraId="46DD2D0A" w14:textId="178CBF0A" w:rsidR="00255B54" w:rsidRPr="00255B54" w:rsidRDefault="00255B54" w:rsidP="00255B54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255B54">
        <w:rPr>
          <w:sz w:val="20"/>
          <w:szCs w:val="20"/>
        </w:rPr>
        <w:t>Leadership Roles: Risk Advisory Chair at Sigma Phi Epsilon, Head of Curriculum at UNL Film Club</w:t>
      </w:r>
    </w:p>
    <w:p w14:paraId="3E376B0A" w14:textId="31601CE7" w:rsidR="007127E7" w:rsidRPr="00255B54" w:rsidRDefault="009B0DAC" w:rsidP="00255B54">
      <w:pPr>
        <w:pStyle w:val="ListParagraph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Major GPA: 3.7</w:t>
      </w:r>
      <w:r w:rsidR="006F2080">
        <w:rPr>
          <w:sz w:val="20"/>
          <w:szCs w:val="20"/>
        </w:rPr>
        <w:t>2</w:t>
      </w:r>
      <w:r>
        <w:rPr>
          <w:sz w:val="20"/>
          <w:szCs w:val="20"/>
        </w:rPr>
        <w:t>/4.0</w:t>
      </w:r>
      <w:r w:rsidR="001F4657">
        <w:rPr>
          <w:sz w:val="20"/>
          <w:szCs w:val="20"/>
        </w:rPr>
        <w:t xml:space="preserve"> </w:t>
      </w:r>
      <w:r w:rsidR="001F4657" w:rsidRPr="00056078">
        <w:rPr>
          <w:sz w:val="20"/>
          <w:szCs w:val="20"/>
          <w:lang w:val="pt-BR"/>
        </w:rPr>
        <w:t xml:space="preserve">| </w:t>
      </w:r>
      <w:r w:rsidR="006F2080">
        <w:rPr>
          <w:sz w:val="20"/>
          <w:szCs w:val="20"/>
        </w:rPr>
        <w:t>Cumulative</w:t>
      </w:r>
      <w:r>
        <w:rPr>
          <w:sz w:val="20"/>
          <w:szCs w:val="20"/>
        </w:rPr>
        <w:t xml:space="preserve"> </w:t>
      </w:r>
      <w:r w:rsidR="007127E7" w:rsidRPr="00255B54">
        <w:rPr>
          <w:sz w:val="20"/>
          <w:szCs w:val="20"/>
        </w:rPr>
        <w:t>GPA: 3.5</w:t>
      </w:r>
      <w:r w:rsidR="006F2080">
        <w:rPr>
          <w:sz w:val="20"/>
          <w:szCs w:val="20"/>
        </w:rPr>
        <w:t>1</w:t>
      </w:r>
      <w:r w:rsidR="007127E7" w:rsidRPr="00255B54">
        <w:rPr>
          <w:sz w:val="20"/>
          <w:szCs w:val="20"/>
        </w:rPr>
        <w:t>/4.0</w:t>
      </w:r>
    </w:p>
    <w:p w14:paraId="1FF77ABC" w14:textId="77777777" w:rsidR="00CD56AB" w:rsidRDefault="0A77116F" w:rsidP="00A84370">
      <w:pPr>
        <w:ind w:left="0"/>
        <w:rPr>
          <w:b/>
          <w:sz w:val="20"/>
          <w:szCs w:val="20"/>
        </w:rPr>
      </w:pPr>
      <w:r w:rsidRPr="34B556EA">
        <w:rPr>
          <w:b/>
          <w:bCs/>
          <w:sz w:val="24"/>
          <w:szCs w:val="24"/>
        </w:rPr>
        <w:t>__________________________________________________________________________________________</w:t>
      </w:r>
      <w:r w:rsidR="00982DEB" w:rsidRPr="34B556EA">
        <w:rPr>
          <w:b/>
          <w:bCs/>
          <w:sz w:val="20"/>
          <w:szCs w:val="20"/>
        </w:rPr>
        <w:t>PROFESSIONAL EXPERIENCE</w:t>
      </w:r>
    </w:p>
    <w:p w14:paraId="5B84954A" w14:textId="5F854A0E" w:rsidR="005A0D13" w:rsidRPr="005A0D13" w:rsidRDefault="005A0D13" w:rsidP="006A48C1">
      <w:pPr>
        <w:pBdr>
          <w:top w:val="nil"/>
          <w:left w:val="nil"/>
          <w:bottom w:val="nil"/>
          <w:right w:val="nil"/>
          <w:between w:val="nil"/>
        </w:pBdr>
        <w:ind w:left="0"/>
        <w:rPr>
          <w:b/>
          <w:sz w:val="20"/>
          <w:szCs w:val="20"/>
        </w:rPr>
      </w:pPr>
      <w:r>
        <w:rPr>
          <w:b/>
          <w:sz w:val="20"/>
          <w:szCs w:val="20"/>
        </w:rPr>
        <w:t>Meir’s Cork N Bottle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</w:t>
      </w:r>
      <w:r>
        <w:rPr>
          <w:bCs/>
          <w:i/>
          <w:iCs/>
          <w:sz w:val="20"/>
          <w:szCs w:val="20"/>
        </w:rPr>
        <w:t>Lincoln, NE</w:t>
      </w:r>
    </w:p>
    <w:p w14:paraId="2A064F64" w14:textId="3CA88286" w:rsidR="005A0D13" w:rsidRDefault="00EF1EBC" w:rsidP="006A48C1">
      <w:pPr>
        <w:pBdr>
          <w:top w:val="nil"/>
          <w:left w:val="nil"/>
          <w:bottom w:val="nil"/>
          <w:right w:val="nil"/>
          <w:between w:val="nil"/>
        </w:pBdr>
        <w:ind w:left="0"/>
        <w:rPr>
          <w:bCs/>
          <w:i/>
          <w:iCs/>
          <w:sz w:val="20"/>
          <w:szCs w:val="20"/>
        </w:rPr>
      </w:pPr>
      <w:r w:rsidRPr="00EF1EBC">
        <w:rPr>
          <w:bCs/>
          <w:i/>
          <w:iCs/>
          <w:sz w:val="20"/>
          <w:szCs w:val="20"/>
        </w:rPr>
        <w:t>Event Operations Associate</w:t>
      </w:r>
      <w:r w:rsidR="00726261">
        <w:rPr>
          <w:bCs/>
          <w:i/>
          <w:iCs/>
          <w:sz w:val="20"/>
          <w:szCs w:val="20"/>
        </w:rPr>
        <w:tab/>
      </w:r>
      <w:r w:rsidR="00726261">
        <w:rPr>
          <w:bCs/>
          <w:i/>
          <w:iCs/>
          <w:sz w:val="20"/>
          <w:szCs w:val="20"/>
        </w:rPr>
        <w:tab/>
      </w:r>
      <w:r w:rsidR="00726261">
        <w:rPr>
          <w:bCs/>
          <w:i/>
          <w:iCs/>
          <w:sz w:val="20"/>
          <w:szCs w:val="20"/>
        </w:rPr>
        <w:tab/>
      </w:r>
      <w:r w:rsidR="00726261">
        <w:rPr>
          <w:bCs/>
          <w:i/>
          <w:iCs/>
          <w:sz w:val="20"/>
          <w:szCs w:val="20"/>
        </w:rPr>
        <w:tab/>
      </w:r>
      <w:r w:rsidR="00726261">
        <w:rPr>
          <w:bCs/>
          <w:i/>
          <w:iCs/>
          <w:sz w:val="20"/>
          <w:szCs w:val="20"/>
        </w:rPr>
        <w:tab/>
      </w:r>
      <w:r w:rsidR="00726261">
        <w:rPr>
          <w:bCs/>
          <w:i/>
          <w:iCs/>
          <w:sz w:val="20"/>
          <w:szCs w:val="20"/>
        </w:rPr>
        <w:tab/>
      </w:r>
      <w:r w:rsidR="00726261">
        <w:rPr>
          <w:bCs/>
          <w:i/>
          <w:iCs/>
          <w:sz w:val="20"/>
          <w:szCs w:val="20"/>
        </w:rPr>
        <w:tab/>
      </w:r>
      <w:r w:rsidR="00726261">
        <w:rPr>
          <w:bCs/>
          <w:i/>
          <w:iCs/>
          <w:sz w:val="20"/>
          <w:szCs w:val="20"/>
        </w:rPr>
        <w:tab/>
      </w:r>
      <w:r>
        <w:rPr>
          <w:bCs/>
          <w:i/>
          <w:iCs/>
          <w:sz w:val="20"/>
          <w:szCs w:val="20"/>
        </w:rPr>
        <w:t xml:space="preserve">        </w:t>
      </w:r>
      <w:r w:rsidR="006F2080">
        <w:rPr>
          <w:bCs/>
          <w:i/>
          <w:iCs/>
          <w:sz w:val="20"/>
          <w:szCs w:val="20"/>
        </w:rPr>
        <w:t xml:space="preserve">                </w:t>
      </w:r>
      <w:r w:rsidR="00726261">
        <w:rPr>
          <w:bCs/>
          <w:i/>
          <w:iCs/>
          <w:sz w:val="20"/>
          <w:szCs w:val="20"/>
        </w:rPr>
        <w:t>October 2024-Present</w:t>
      </w:r>
    </w:p>
    <w:p w14:paraId="1A5B96C6" w14:textId="3067B3E6" w:rsidR="005A0D13" w:rsidRDefault="005A0D13" w:rsidP="005A0D1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5A0D13">
        <w:rPr>
          <w:bCs/>
          <w:sz w:val="20"/>
          <w:szCs w:val="20"/>
        </w:rPr>
        <w:t>Communicat</w:t>
      </w:r>
      <w:r w:rsidR="00726261">
        <w:rPr>
          <w:bCs/>
          <w:sz w:val="20"/>
          <w:szCs w:val="20"/>
        </w:rPr>
        <w:t>e</w:t>
      </w:r>
      <w:r w:rsidRPr="005A0D13">
        <w:rPr>
          <w:bCs/>
          <w:sz w:val="20"/>
          <w:szCs w:val="20"/>
        </w:rPr>
        <w:t xml:space="preserve"> directly with hosts and guests to understand preferences, coordinate service flow, and provide attentive, professional drink service throughout events, including wine service and guest engagement</w:t>
      </w:r>
    </w:p>
    <w:p w14:paraId="000B7659" w14:textId="77570454" w:rsidR="005A0D13" w:rsidRPr="005A0D13" w:rsidRDefault="00726261" w:rsidP="005A0D1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0"/>
          <w:szCs w:val="20"/>
        </w:rPr>
      </w:pPr>
      <w:r w:rsidRPr="00726261">
        <w:rPr>
          <w:bCs/>
          <w:sz w:val="20"/>
          <w:szCs w:val="20"/>
        </w:rPr>
        <w:t>Manage end-to-end event beverage operations, including loading and transporting inventory, setting up bar service on-site, serving guests, and breaking down/returning equipment to ensure smooth, on-time events</w:t>
      </w:r>
    </w:p>
    <w:p w14:paraId="742C336B" w14:textId="5AA17E80" w:rsidR="006A48C1" w:rsidRDefault="00C84459" w:rsidP="006A48C1">
      <w:pPr>
        <w:pBdr>
          <w:top w:val="nil"/>
          <w:left w:val="nil"/>
          <w:bottom w:val="nil"/>
          <w:right w:val="nil"/>
          <w:between w:val="nil"/>
        </w:pBdr>
        <w:ind w:left="0"/>
        <w:rPr>
          <w:i/>
          <w:sz w:val="20"/>
          <w:szCs w:val="20"/>
        </w:rPr>
      </w:pPr>
      <w:r>
        <w:rPr>
          <w:b/>
          <w:sz w:val="20"/>
          <w:szCs w:val="20"/>
        </w:rPr>
        <w:t>The Ho</w:t>
      </w:r>
      <w:r w:rsidR="004F5DBC">
        <w:rPr>
          <w:b/>
          <w:sz w:val="20"/>
          <w:szCs w:val="20"/>
        </w:rPr>
        <w:t>pe Venture</w:t>
      </w:r>
      <w:r w:rsidR="006A48C1">
        <w:tab/>
      </w:r>
      <w:r w:rsidR="006A48C1">
        <w:tab/>
      </w:r>
      <w:r w:rsidR="006A48C1">
        <w:tab/>
      </w:r>
      <w:r w:rsidR="006A48C1">
        <w:tab/>
      </w:r>
      <w:r w:rsidR="006A48C1">
        <w:tab/>
      </w:r>
      <w:r w:rsidR="006A48C1">
        <w:tab/>
      </w:r>
      <w:r w:rsidR="006A48C1">
        <w:tab/>
      </w:r>
      <w:r w:rsidR="006A48C1">
        <w:tab/>
      </w:r>
      <w:r w:rsidR="00F0785B">
        <w:rPr>
          <w:sz w:val="20"/>
          <w:szCs w:val="20"/>
        </w:rPr>
        <w:t xml:space="preserve">                         </w:t>
      </w:r>
      <w:r w:rsidR="00352134">
        <w:rPr>
          <w:sz w:val="20"/>
          <w:szCs w:val="20"/>
        </w:rPr>
        <w:t xml:space="preserve"> </w:t>
      </w:r>
      <w:r w:rsidR="00F0785B">
        <w:rPr>
          <w:sz w:val="20"/>
          <w:szCs w:val="20"/>
        </w:rPr>
        <w:t xml:space="preserve"> </w:t>
      </w:r>
      <w:r w:rsidR="00352134">
        <w:rPr>
          <w:sz w:val="20"/>
          <w:szCs w:val="20"/>
        </w:rPr>
        <w:t xml:space="preserve">               </w:t>
      </w:r>
      <w:r w:rsidR="006A48C1">
        <w:tab/>
      </w:r>
      <w:r w:rsidR="0D8FB99F" w:rsidRPr="55EDDA66">
        <w:rPr>
          <w:sz w:val="20"/>
          <w:szCs w:val="20"/>
        </w:rPr>
        <w:t xml:space="preserve">           </w:t>
      </w:r>
      <w:r w:rsidR="004F5DBC">
        <w:rPr>
          <w:sz w:val="20"/>
          <w:szCs w:val="20"/>
        </w:rPr>
        <w:t xml:space="preserve"> </w:t>
      </w:r>
      <w:r w:rsidR="00F0785B">
        <w:rPr>
          <w:i/>
          <w:sz w:val="20"/>
          <w:szCs w:val="20"/>
        </w:rPr>
        <w:t xml:space="preserve">Lincoln, </w:t>
      </w:r>
      <w:r w:rsidR="0D8FB99F" w:rsidRPr="55EDDA66">
        <w:rPr>
          <w:i/>
          <w:iCs/>
          <w:sz w:val="20"/>
          <w:szCs w:val="20"/>
        </w:rPr>
        <w:t>NE</w:t>
      </w:r>
    </w:p>
    <w:p w14:paraId="5EBD87C1" w14:textId="1D0D26A3" w:rsidR="006A48C1" w:rsidRDefault="006A48C1" w:rsidP="006A48C1">
      <w:pPr>
        <w:pBdr>
          <w:top w:val="nil"/>
          <w:left w:val="nil"/>
          <w:bottom w:val="nil"/>
          <w:right w:val="nil"/>
          <w:between w:val="nil"/>
        </w:pBdr>
        <w:ind w:left="0"/>
        <w:rPr>
          <w:i/>
          <w:sz w:val="20"/>
          <w:szCs w:val="20"/>
        </w:rPr>
      </w:pPr>
      <w:r w:rsidRPr="55EDDA66">
        <w:rPr>
          <w:i/>
          <w:iCs/>
          <w:sz w:val="20"/>
          <w:szCs w:val="20"/>
        </w:rPr>
        <w:t>Finance Intern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F5DBC">
        <w:t xml:space="preserve">                                               </w:t>
      </w:r>
      <w:r w:rsidR="00581476">
        <w:t xml:space="preserve"> </w:t>
      </w:r>
      <w:r w:rsidR="32B0ABB6" w:rsidRPr="55EDDA66">
        <w:rPr>
          <w:i/>
          <w:iCs/>
          <w:sz w:val="20"/>
          <w:szCs w:val="20"/>
        </w:rPr>
        <w:t>May 2024-</w:t>
      </w:r>
      <w:r w:rsidR="00581476">
        <w:rPr>
          <w:i/>
          <w:iCs/>
          <w:sz w:val="20"/>
          <w:szCs w:val="20"/>
        </w:rPr>
        <w:t>August 2025</w:t>
      </w:r>
    </w:p>
    <w:p w14:paraId="189F3E90" w14:textId="77777777" w:rsidR="00AC1229" w:rsidRDefault="00AC1229" w:rsidP="00255B54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AC1229">
        <w:rPr>
          <w:sz w:val="20"/>
          <w:szCs w:val="20"/>
        </w:rPr>
        <w:t>Conducted data-driven financial analysis in Excel, using variance and reporting models to support strategic funding recommendations for a $500K donation fund serving humanitarian organizations across the Middle East, Asia, and Africa</w:t>
      </w:r>
    </w:p>
    <w:p w14:paraId="38ADC8EE" w14:textId="3A242B55" w:rsidR="006A48C1" w:rsidRPr="00255B54" w:rsidRDefault="006A48C1" w:rsidP="00255B54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255B54">
        <w:rPr>
          <w:sz w:val="20"/>
          <w:szCs w:val="20"/>
        </w:rPr>
        <w:t xml:space="preserve">Communicated with </w:t>
      </w:r>
      <w:r w:rsidR="00F0785B" w:rsidRPr="00255B54">
        <w:rPr>
          <w:sz w:val="20"/>
          <w:szCs w:val="20"/>
        </w:rPr>
        <w:t xml:space="preserve">international </w:t>
      </w:r>
      <w:r w:rsidR="4B7A7239" w:rsidRPr="00255B54">
        <w:rPr>
          <w:sz w:val="20"/>
          <w:szCs w:val="20"/>
        </w:rPr>
        <w:t xml:space="preserve">capital </w:t>
      </w:r>
      <w:r w:rsidR="00F0785B" w:rsidRPr="00255B54">
        <w:rPr>
          <w:sz w:val="20"/>
          <w:szCs w:val="20"/>
        </w:rPr>
        <w:t>partners</w:t>
      </w:r>
      <w:r w:rsidRPr="00255B54">
        <w:rPr>
          <w:sz w:val="20"/>
          <w:szCs w:val="20"/>
        </w:rPr>
        <w:t xml:space="preserve"> to discuss </w:t>
      </w:r>
      <w:r w:rsidR="56E8A99E" w:rsidRPr="00255B54">
        <w:rPr>
          <w:sz w:val="20"/>
          <w:szCs w:val="20"/>
        </w:rPr>
        <w:t>annual budgets, use of funds, and project</w:t>
      </w:r>
      <w:r w:rsidR="000644D2" w:rsidRPr="00255B54">
        <w:rPr>
          <w:sz w:val="20"/>
          <w:szCs w:val="20"/>
        </w:rPr>
        <w:t>ed</w:t>
      </w:r>
      <w:r w:rsidR="56E8A99E" w:rsidRPr="00255B54">
        <w:rPr>
          <w:sz w:val="20"/>
          <w:szCs w:val="20"/>
        </w:rPr>
        <w:t xml:space="preserve"> timelines to distribute funds accordingly</w:t>
      </w:r>
    </w:p>
    <w:p w14:paraId="39891291" w14:textId="1B478825" w:rsidR="005A0D13" w:rsidRDefault="007127E7" w:rsidP="005A0D13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255B54">
        <w:rPr>
          <w:sz w:val="20"/>
          <w:szCs w:val="20"/>
        </w:rPr>
        <w:t>Facilitated international wire transfers, reconciled balance sheets, maintained internal financial models, and cross-checked financial statements to ensure accurate expense management</w:t>
      </w:r>
    </w:p>
    <w:p w14:paraId="39F38E64" w14:textId="43D6B05C" w:rsidR="001F4657" w:rsidRPr="005A0D13" w:rsidRDefault="00AC1229" w:rsidP="005A0D13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AC1229">
        <w:rPr>
          <w:sz w:val="20"/>
          <w:szCs w:val="20"/>
        </w:rPr>
        <w:t>Built recurring financial reporting models to track cash flow, burn rate, and runway, translating raw expense data into clear monthly insights for leadership</w:t>
      </w:r>
    </w:p>
    <w:p w14:paraId="32313141" w14:textId="5C3A2624" w:rsidR="00993685" w:rsidRDefault="00993685" w:rsidP="00993685">
      <w:pPr>
        <w:tabs>
          <w:tab w:val="center" w:pos="1456"/>
          <w:tab w:val="center" w:pos="2176"/>
          <w:tab w:val="center" w:pos="2896"/>
          <w:tab w:val="center" w:pos="3617"/>
          <w:tab w:val="center" w:pos="4337"/>
          <w:tab w:val="center" w:pos="5057"/>
          <w:tab w:val="center" w:pos="5777"/>
          <w:tab w:val="center" w:pos="6498"/>
          <w:tab w:val="center" w:pos="7218"/>
          <w:tab w:val="right" w:pos="10780"/>
        </w:tabs>
        <w:spacing w:line="259" w:lineRule="auto"/>
        <w:ind w:left="0"/>
      </w:pPr>
      <w:r w:rsidRPr="00993685">
        <w:rPr>
          <w:b/>
          <w:sz w:val="20"/>
          <w:szCs w:val="20"/>
        </w:rPr>
        <w:t>Gallup</w:t>
      </w:r>
      <w:r>
        <w:t xml:space="preserve"> 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</w:t>
      </w:r>
      <w:r>
        <w:rPr>
          <w:i/>
        </w:rPr>
        <w:t xml:space="preserve"> </w:t>
      </w:r>
      <w:r>
        <w:t xml:space="preserve"> </w:t>
      </w:r>
      <w:r>
        <w:tab/>
      </w:r>
      <w:r w:rsidRPr="00993685">
        <w:rPr>
          <w:i/>
          <w:sz w:val="20"/>
          <w:szCs w:val="20"/>
        </w:rPr>
        <w:t xml:space="preserve">                          </w:t>
      </w:r>
      <w:r w:rsidR="000644D2">
        <w:rPr>
          <w:i/>
          <w:sz w:val="20"/>
          <w:szCs w:val="20"/>
        </w:rPr>
        <w:t xml:space="preserve">  </w:t>
      </w:r>
      <w:r w:rsidRPr="00993685">
        <w:rPr>
          <w:i/>
          <w:sz w:val="20"/>
          <w:szCs w:val="20"/>
        </w:rPr>
        <w:t>Omaha, NE</w:t>
      </w:r>
      <w:r>
        <w:rPr>
          <w:i/>
        </w:rPr>
        <w:t xml:space="preserve"> </w:t>
      </w:r>
    </w:p>
    <w:p w14:paraId="243B47FB" w14:textId="572AAB82" w:rsidR="00993685" w:rsidRPr="00993685" w:rsidRDefault="00993685" w:rsidP="00993685">
      <w:pPr>
        <w:tabs>
          <w:tab w:val="center" w:pos="2176"/>
          <w:tab w:val="center" w:pos="2896"/>
          <w:tab w:val="center" w:pos="3617"/>
          <w:tab w:val="center" w:pos="4337"/>
          <w:tab w:val="center" w:pos="5057"/>
          <w:tab w:val="center" w:pos="5777"/>
          <w:tab w:val="center" w:pos="6498"/>
          <w:tab w:val="center" w:pos="7218"/>
          <w:tab w:val="right" w:pos="10780"/>
        </w:tabs>
        <w:spacing w:line="259" w:lineRule="auto"/>
        <w:ind w:left="0"/>
        <w:rPr>
          <w:sz w:val="20"/>
          <w:szCs w:val="20"/>
        </w:rPr>
      </w:pPr>
      <w:r w:rsidRPr="00993685">
        <w:rPr>
          <w:i/>
          <w:sz w:val="20"/>
          <w:szCs w:val="20"/>
        </w:rPr>
        <w:t xml:space="preserve">Production </w:t>
      </w:r>
      <w:proofErr w:type="gramStart"/>
      <w:r w:rsidRPr="00993685">
        <w:rPr>
          <w:i/>
          <w:sz w:val="20"/>
          <w:szCs w:val="20"/>
        </w:rPr>
        <w:t xml:space="preserve">Intern </w:t>
      </w:r>
      <w:r w:rsidRPr="00993685">
        <w:rPr>
          <w:sz w:val="20"/>
          <w:szCs w:val="20"/>
        </w:rPr>
        <w:t xml:space="preserve"> </w:t>
      </w:r>
      <w:r w:rsidRPr="00993685">
        <w:rPr>
          <w:sz w:val="20"/>
          <w:szCs w:val="20"/>
        </w:rPr>
        <w:tab/>
      </w:r>
      <w:proofErr w:type="gramEnd"/>
      <w:r w:rsidRPr="00993685">
        <w:rPr>
          <w:sz w:val="20"/>
          <w:szCs w:val="20"/>
        </w:rPr>
        <w:t xml:space="preserve"> </w:t>
      </w:r>
      <w:r w:rsidRPr="00993685">
        <w:rPr>
          <w:sz w:val="20"/>
          <w:szCs w:val="20"/>
        </w:rPr>
        <w:tab/>
        <w:t xml:space="preserve"> </w:t>
      </w:r>
      <w:r w:rsidRPr="00993685">
        <w:rPr>
          <w:sz w:val="20"/>
          <w:szCs w:val="20"/>
        </w:rPr>
        <w:tab/>
        <w:t xml:space="preserve"> </w:t>
      </w:r>
      <w:r w:rsidRPr="00993685">
        <w:rPr>
          <w:sz w:val="20"/>
          <w:szCs w:val="20"/>
        </w:rPr>
        <w:tab/>
        <w:t xml:space="preserve"> </w:t>
      </w:r>
      <w:r w:rsidRPr="00993685">
        <w:rPr>
          <w:sz w:val="20"/>
          <w:szCs w:val="20"/>
        </w:rPr>
        <w:tab/>
        <w:t xml:space="preserve"> </w:t>
      </w:r>
      <w:r w:rsidRPr="00993685">
        <w:rPr>
          <w:sz w:val="20"/>
          <w:szCs w:val="20"/>
        </w:rPr>
        <w:tab/>
        <w:t xml:space="preserve"> </w:t>
      </w:r>
      <w:r w:rsidRPr="00993685">
        <w:rPr>
          <w:sz w:val="20"/>
          <w:szCs w:val="20"/>
        </w:rPr>
        <w:tab/>
        <w:t xml:space="preserve"> </w:t>
      </w:r>
      <w:r w:rsidRPr="00993685">
        <w:rPr>
          <w:sz w:val="20"/>
          <w:szCs w:val="20"/>
        </w:rPr>
        <w:tab/>
        <w:t xml:space="preserve"> </w:t>
      </w:r>
      <w:r w:rsidRPr="00993685">
        <w:rPr>
          <w:sz w:val="20"/>
          <w:szCs w:val="20"/>
        </w:rPr>
        <w:tab/>
      </w:r>
      <w:r w:rsidRPr="00993685">
        <w:rPr>
          <w:i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  </w:t>
      </w:r>
      <w:r w:rsidR="00864DAB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 </w:t>
      </w:r>
      <w:r w:rsidR="00864DAB">
        <w:rPr>
          <w:i/>
          <w:sz w:val="20"/>
          <w:szCs w:val="20"/>
        </w:rPr>
        <w:t xml:space="preserve">     </w:t>
      </w:r>
      <w:r w:rsidR="000644D2">
        <w:rPr>
          <w:i/>
          <w:sz w:val="20"/>
          <w:szCs w:val="20"/>
        </w:rPr>
        <w:t xml:space="preserve">  </w:t>
      </w:r>
      <w:r w:rsidRPr="00993685">
        <w:rPr>
          <w:i/>
          <w:sz w:val="20"/>
          <w:szCs w:val="20"/>
        </w:rPr>
        <w:t>June 2024-August 2024</w:t>
      </w:r>
      <w:r w:rsidRPr="00993685">
        <w:rPr>
          <w:sz w:val="20"/>
          <w:szCs w:val="20"/>
        </w:rPr>
        <w:t xml:space="preserve"> </w:t>
      </w:r>
    </w:p>
    <w:p w14:paraId="114538F6" w14:textId="54C08838" w:rsidR="00993685" w:rsidRPr="00956832" w:rsidRDefault="00403B06" w:rsidP="00255B54">
      <w:pPr>
        <w:pStyle w:val="ListParagraph"/>
        <w:numPr>
          <w:ilvl w:val="0"/>
          <w:numId w:val="12"/>
        </w:numPr>
        <w:spacing w:after="40" w:line="241" w:lineRule="auto"/>
        <w:rPr>
          <w:sz w:val="20"/>
          <w:szCs w:val="20"/>
        </w:rPr>
      </w:pPr>
      <w:r w:rsidRPr="00956832">
        <w:rPr>
          <w:sz w:val="20"/>
          <w:szCs w:val="20"/>
        </w:rPr>
        <w:t>C</w:t>
      </w:r>
      <w:r w:rsidR="00993685" w:rsidRPr="00956832">
        <w:rPr>
          <w:sz w:val="20"/>
          <w:szCs w:val="20"/>
        </w:rPr>
        <w:t>ollaborated with the crew to communicate and uphold the project’s overall vision, facilitat</w:t>
      </w:r>
      <w:r w:rsidR="000644D2">
        <w:rPr>
          <w:sz w:val="20"/>
          <w:szCs w:val="20"/>
        </w:rPr>
        <w:t>ed</w:t>
      </w:r>
      <w:r w:rsidR="00993685" w:rsidRPr="00956832">
        <w:rPr>
          <w:sz w:val="20"/>
          <w:szCs w:val="20"/>
        </w:rPr>
        <w:t xml:space="preserve"> daily briefings, address</w:t>
      </w:r>
      <w:r w:rsidR="000644D2">
        <w:rPr>
          <w:sz w:val="20"/>
          <w:szCs w:val="20"/>
        </w:rPr>
        <w:t xml:space="preserve">ed </w:t>
      </w:r>
      <w:r w:rsidR="00993685" w:rsidRPr="00956832">
        <w:rPr>
          <w:sz w:val="20"/>
          <w:szCs w:val="20"/>
        </w:rPr>
        <w:t>concerns, and ensur</w:t>
      </w:r>
      <w:r w:rsidR="000644D2">
        <w:rPr>
          <w:sz w:val="20"/>
          <w:szCs w:val="20"/>
        </w:rPr>
        <w:t>ed</w:t>
      </w:r>
      <w:r w:rsidR="00993685" w:rsidRPr="00956832">
        <w:rPr>
          <w:sz w:val="20"/>
          <w:szCs w:val="20"/>
        </w:rPr>
        <w:t xml:space="preserve"> cohesive execution of creative elements throughout the film production process      </w:t>
      </w:r>
    </w:p>
    <w:p w14:paraId="27A6E180" w14:textId="6D0ABB93" w:rsidR="00956832" w:rsidRPr="00956832" w:rsidRDefault="00C82305" w:rsidP="00255B54">
      <w:pPr>
        <w:pStyle w:val="ListParagraph"/>
        <w:numPr>
          <w:ilvl w:val="0"/>
          <w:numId w:val="12"/>
        </w:numPr>
        <w:spacing w:after="13" w:line="250" w:lineRule="auto"/>
        <w:rPr>
          <w:sz w:val="20"/>
          <w:szCs w:val="20"/>
        </w:rPr>
      </w:pPr>
      <w:r>
        <w:rPr>
          <w:sz w:val="20"/>
          <w:szCs w:val="20"/>
        </w:rPr>
        <w:t xml:space="preserve">Coordinated lighting and cameras with </w:t>
      </w:r>
      <w:r w:rsidR="00956832">
        <w:rPr>
          <w:sz w:val="20"/>
          <w:szCs w:val="20"/>
        </w:rPr>
        <w:t>the director of photography</w:t>
      </w:r>
      <w:r>
        <w:rPr>
          <w:sz w:val="20"/>
          <w:szCs w:val="20"/>
        </w:rPr>
        <w:t xml:space="preserve"> to ensure on-time and efficient content production</w:t>
      </w:r>
      <w:r w:rsidR="00993685" w:rsidRPr="00956832">
        <w:rPr>
          <w:sz w:val="20"/>
          <w:szCs w:val="20"/>
        </w:rPr>
        <w:t xml:space="preserve"> </w:t>
      </w:r>
    </w:p>
    <w:p w14:paraId="4825C4D0" w14:textId="77777777" w:rsidR="00CD56AB" w:rsidRPr="00956832" w:rsidRDefault="00982DEB" w:rsidP="00956832">
      <w:pPr>
        <w:spacing w:after="13" w:line="250" w:lineRule="auto"/>
        <w:ind w:left="0"/>
        <w:rPr>
          <w:sz w:val="20"/>
          <w:szCs w:val="20"/>
        </w:rPr>
      </w:pPr>
      <w:r w:rsidRPr="00956832">
        <w:rPr>
          <w:b/>
          <w:bCs/>
          <w:sz w:val="24"/>
          <w:szCs w:val="24"/>
        </w:rPr>
        <w:t>____________________________________________________________________________________</w:t>
      </w:r>
      <w:r w:rsidR="00D47597" w:rsidRPr="00956832">
        <w:rPr>
          <w:b/>
          <w:bCs/>
          <w:sz w:val="24"/>
          <w:szCs w:val="24"/>
        </w:rPr>
        <w:t>______</w:t>
      </w:r>
    </w:p>
    <w:p w14:paraId="6BFC4D2E" w14:textId="77777777" w:rsidR="00CD56AB" w:rsidRDefault="00982DEB">
      <w:pPr>
        <w:pBdr>
          <w:top w:val="nil"/>
          <w:left w:val="nil"/>
          <w:bottom w:val="nil"/>
          <w:right w:val="nil"/>
          <w:between w:val="nil"/>
        </w:pBdr>
        <w:ind w:left="0"/>
        <w:rPr>
          <w:b/>
          <w:sz w:val="20"/>
          <w:szCs w:val="20"/>
        </w:rPr>
      </w:pPr>
      <w:r>
        <w:rPr>
          <w:b/>
          <w:sz w:val="20"/>
          <w:szCs w:val="20"/>
        </w:rPr>
        <w:t>ACTIVITIES &amp; CLUBS</w:t>
      </w:r>
    </w:p>
    <w:p w14:paraId="4929D3F3" w14:textId="0ABD571B" w:rsidR="00403B06" w:rsidRPr="00A10F03" w:rsidRDefault="00403B06" w:rsidP="00403B06">
      <w:pPr>
        <w:tabs>
          <w:tab w:val="right" w:pos="10800"/>
        </w:tabs>
        <w:spacing w:line="252" w:lineRule="auto"/>
        <w:ind w:left="0"/>
        <w:rPr>
          <w:b/>
          <w:sz w:val="20"/>
          <w:szCs w:val="20"/>
        </w:rPr>
      </w:pPr>
      <w:r w:rsidRPr="00A10F03">
        <w:rPr>
          <w:b/>
          <w:sz w:val="20"/>
          <w:szCs w:val="20"/>
        </w:rPr>
        <w:t xml:space="preserve">Husker Venture Fund                                                                                                                                                                                   </w:t>
      </w:r>
      <w:r w:rsidR="000644D2">
        <w:rPr>
          <w:b/>
          <w:sz w:val="20"/>
          <w:szCs w:val="20"/>
        </w:rPr>
        <w:t xml:space="preserve"> </w:t>
      </w:r>
      <w:r w:rsidRPr="00DE5208">
        <w:rPr>
          <w:bCs/>
          <w:i/>
          <w:iCs/>
          <w:sz w:val="20"/>
          <w:szCs w:val="20"/>
        </w:rPr>
        <w:t>Lincoln, NE</w:t>
      </w:r>
    </w:p>
    <w:p w14:paraId="64B4DD07" w14:textId="02391857" w:rsidR="00403B06" w:rsidRDefault="006D6B7A" w:rsidP="00403B06">
      <w:pPr>
        <w:tabs>
          <w:tab w:val="right" w:pos="10800"/>
        </w:tabs>
        <w:spacing w:line="252" w:lineRule="auto"/>
        <w:ind w:left="0"/>
        <w:rPr>
          <w:b/>
          <w:sz w:val="20"/>
          <w:szCs w:val="20"/>
        </w:rPr>
      </w:pPr>
      <w:r>
        <w:rPr>
          <w:bCs/>
          <w:i/>
          <w:iCs/>
          <w:sz w:val="20"/>
          <w:szCs w:val="20"/>
        </w:rPr>
        <w:t>Associate</w:t>
      </w:r>
      <w:r w:rsidR="00403B06" w:rsidRPr="002933CB">
        <w:rPr>
          <w:bCs/>
          <w:i/>
          <w:iCs/>
          <w:sz w:val="20"/>
          <w:szCs w:val="20"/>
        </w:rPr>
        <w:t xml:space="preserve"> </w:t>
      </w:r>
      <w:r w:rsidR="00403B06" w:rsidRPr="00A10F03"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</w:t>
      </w:r>
      <w:r w:rsidR="00B63816">
        <w:rPr>
          <w:b/>
          <w:sz w:val="20"/>
          <w:szCs w:val="20"/>
        </w:rPr>
        <w:t xml:space="preserve">          </w:t>
      </w:r>
      <w:r w:rsidR="00CE7EFE">
        <w:rPr>
          <w:b/>
          <w:sz w:val="20"/>
          <w:szCs w:val="20"/>
        </w:rPr>
        <w:t xml:space="preserve">    </w:t>
      </w:r>
      <w:r w:rsidR="00403B06" w:rsidRPr="00DE5208">
        <w:rPr>
          <w:bCs/>
          <w:i/>
          <w:iCs/>
          <w:sz w:val="20"/>
          <w:szCs w:val="20"/>
        </w:rPr>
        <w:t>September 2025-</w:t>
      </w:r>
      <w:r w:rsidR="00CE7EFE">
        <w:rPr>
          <w:bCs/>
          <w:i/>
          <w:iCs/>
          <w:sz w:val="20"/>
          <w:szCs w:val="20"/>
        </w:rPr>
        <w:t>Present</w:t>
      </w:r>
    </w:p>
    <w:p w14:paraId="4FD52A4E" w14:textId="068DD5BA" w:rsidR="007127E7" w:rsidRPr="007127E7" w:rsidRDefault="007127E7" w:rsidP="00255B54">
      <w:pPr>
        <w:pStyle w:val="ListParagraph"/>
        <w:numPr>
          <w:ilvl w:val="0"/>
          <w:numId w:val="12"/>
        </w:numPr>
        <w:tabs>
          <w:tab w:val="right" w:pos="10800"/>
        </w:tabs>
        <w:spacing w:line="252" w:lineRule="auto"/>
        <w:rPr>
          <w:bCs/>
          <w:sz w:val="20"/>
          <w:szCs w:val="20"/>
        </w:rPr>
      </w:pPr>
      <w:r w:rsidRPr="00DE5208">
        <w:rPr>
          <w:bCs/>
          <w:sz w:val="20"/>
          <w:szCs w:val="20"/>
        </w:rPr>
        <w:t>Conduct due diligence on early-stage startups</w:t>
      </w:r>
      <w:r>
        <w:rPr>
          <w:bCs/>
          <w:sz w:val="20"/>
          <w:szCs w:val="20"/>
        </w:rPr>
        <w:t xml:space="preserve"> by building financial models, assessing competitive positioning, and evaluating scalability to inform investment recommendations</w:t>
      </w:r>
    </w:p>
    <w:p w14:paraId="099047E3" w14:textId="7C2B8CC3" w:rsidR="005368E9" w:rsidRDefault="00E03CAB" w:rsidP="00255B54">
      <w:pPr>
        <w:pStyle w:val="ListParagraph"/>
        <w:numPr>
          <w:ilvl w:val="0"/>
          <w:numId w:val="12"/>
        </w:numPr>
        <w:tabs>
          <w:tab w:val="right" w:pos="10800"/>
        </w:tabs>
        <w:spacing w:line="252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>Perform investment analyses and valuation modeling to support data-driven venture capital</w:t>
      </w:r>
      <w:r w:rsidR="002B17E6">
        <w:rPr>
          <w:bCs/>
          <w:sz w:val="20"/>
          <w:szCs w:val="20"/>
        </w:rPr>
        <w:t xml:space="preserve"> investment </w:t>
      </w:r>
      <w:r w:rsidR="001D51E3">
        <w:rPr>
          <w:bCs/>
          <w:sz w:val="20"/>
          <w:szCs w:val="20"/>
        </w:rPr>
        <w:t>decisions</w:t>
      </w:r>
      <w:r w:rsidR="003D4FCF">
        <w:rPr>
          <w:bCs/>
          <w:sz w:val="20"/>
          <w:szCs w:val="20"/>
        </w:rPr>
        <w:t xml:space="preserve"> and portfolio monitoring</w:t>
      </w:r>
      <w:r w:rsidR="002B17E6">
        <w:rPr>
          <w:bCs/>
          <w:sz w:val="20"/>
          <w:szCs w:val="20"/>
        </w:rPr>
        <w:t>. Review deal structures and term sheets</w:t>
      </w:r>
      <w:r w:rsidR="003D4FCF">
        <w:rPr>
          <w:bCs/>
          <w:sz w:val="20"/>
          <w:szCs w:val="20"/>
        </w:rPr>
        <w:t xml:space="preserve"> in the diligence process </w:t>
      </w:r>
    </w:p>
    <w:p w14:paraId="6B145D10" w14:textId="1D1D4A54" w:rsidR="006D6B7A" w:rsidRDefault="006D6B7A" w:rsidP="006D6B7A">
      <w:pPr>
        <w:tabs>
          <w:tab w:val="right" w:pos="10800"/>
        </w:tabs>
        <w:spacing w:line="252" w:lineRule="auto"/>
        <w:rPr>
          <w:i/>
          <w:sz w:val="20"/>
          <w:szCs w:val="20"/>
        </w:rPr>
      </w:pPr>
      <w:r w:rsidRPr="5A38D4C7">
        <w:rPr>
          <w:b/>
          <w:bCs/>
          <w:sz w:val="20"/>
          <w:szCs w:val="20"/>
        </w:rPr>
        <w:t xml:space="preserve">UNL </w:t>
      </w:r>
      <w:r>
        <w:rPr>
          <w:b/>
          <w:bCs/>
          <w:sz w:val="20"/>
          <w:szCs w:val="20"/>
        </w:rPr>
        <w:t xml:space="preserve">Creative </w:t>
      </w:r>
      <w:r w:rsidRPr="5A38D4C7">
        <w:rPr>
          <w:b/>
          <w:bCs/>
          <w:sz w:val="20"/>
          <w:szCs w:val="20"/>
        </w:rPr>
        <w:t>Writing Club</w:t>
      </w:r>
      <w:r w:rsidRPr="5A38D4C7">
        <w:rPr>
          <w:sz w:val="20"/>
          <w:szCs w:val="20"/>
        </w:rPr>
        <w:t xml:space="preserve">               </w:t>
      </w:r>
      <w:r w:rsidRPr="5A38D4C7">
        <w:rPr>
          <w:i/>
          <w:iCs/>
          <w:sz w:val="20"/>
          <w:szCs w:val="20"/>
        </w:rPr>
        <w:t xml:space="preserve">                                                                                                                                                          </w:t>
      </w:r>
      <w:r>
        <w:rPr>
          <w:i/>
          <w:iCs/>
          <w:sz w:val="20"/>
          <w:szCs w:val="20"/>
        </w:rPr>
        <w:t xml:space="preserve">  </w:t>
      </w:r>
      <w:r w:rsidRPr="5A38D4C7">
        <w:rPr>
          <w:i/>
          <w:iCs/>
          <w:sz w:val="20"/>
          <w:szCs w:val="20"/>
        </w:rPr>
        <w:t xml:space="preserve">Lincoln, </w:t>
      </w:r>
      <w:r w:rsidRPr="0AEEEAE5">
        <w:rPr>
          <w:i/>
          <w:iCs/>
          <w:sz w:val="20"/>
          <w:szCs w:val="20"/>
        </w:rPr>
        <w:t>NE</w:t>
      </w:r>
    </w:p>
    <w:p w14:paraId="07432AD3" w14:textId="669B7E8D" w:rsidR="006D6B7A" w:rsidRDefault="006D6B7A" w:rsidP="006D6B7A">
      <w:pPr>
        <w:tabs>
          <w:tab w:val="right" w:pos="10800"/>
        </w:tabs>
        <w:spacing w:line="252" w:lineRule="auto"/>
        <w:rPr>
          <w:sz w:val="20"/>
          <w:szCs w:val="20"/>
        </w:rPr>
      </w:pPr>
      <w:r w:rsidRPr="23336216">
        <w:rPr>
          <w:i/>
          <w:iCs/>
          <w:sz w:val="20"/>
          <w:szCs w:val="20"/>
        </w:rPr>
        <w:t xml:space="preserve">Member                                                                                                                                                                                </w:t>
      </w:r>
      <w:r w:rsidRPr="11958F1D">
        <w:rPr>
          <w:i/>
          <w:iCs/>
          <w:sz w:val="20"/>
          <w:szCs w:val="20"/>
        </w:rPr>
        <w:t>August 2024-</w:t>
      </w:r>
      <w:r w:rsidR="00E04FD3">
        <w:rPr>
          <w:i/>
          <w:iCs/>
          <w:sz w:val="20"/>
          <w:szCs w:val="20"/>
        </w:rPr>
        <w:t>August 2025</w:t>
      </w:r>
    </w:p>
    <w:p w14:paraId="36CE8571" w14:textId="77777777" w:rsidR="000F4EEA" w:rsidRDefault="000F4EEA" w:rsidP="00255B54">
      <w:pPr>
        <w:pStyle w:val="ListParagraph"/>
        <w:numPr>
          <w:ilvl w:val="0"/>
          <w:numId w:val="12"/>
        </w:numPr>
        <w:tabs>
          <w:tab w:val="right" w:pos="10800"/>
        </w:tabs>
        <w:spacing w:line="252" w:lineRule="auto"/>
        <w:rPr>
          <w:sz w:val="20"/>
          <w:szCs w:val="20"/>
        </w:rPr>
      </w:pPr>
      <w:r w:rsidRPr="000F4EEA">
        <w:rPr>
          <w:sz w:val="20"/>
          <w:szCs w:val="20"/>
        </w:rPr>
        <w:t>Write and present short stories based on weekly prompts to strengthen storytelling and presentation skills through peer feedback and stylistic experimentation</w:t>
      </w:r>
    </w:p>
    <w:p w14:paraId="018BFE4F" w14:textId="32C877F2" w:rsidR="00AC1229" w:rsidRPr="00AC1229" w:rsidRDefault="00AC1229" w:rsidP="00AC1229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AC1229">
        <w:rPr>
          <w:sz w:val="20"/>
          <w:szCs w:val="20"/>
        </w:rPr>
        <w:t>Analyze diverse authors and literary styles to deepen understanding of narrative craft through comparative discussion</w:t>
      </w:r>
    </w:p>
    <w:p w14:paraId="1D192537" w14:textId="41E4CCA7" w:rsidR="00CE0C07" w:rsidRPr="0047211F" w:rsidRDefault="00C0693B" w:rsidP="000644D2">
      <w:pPr>
        <w:ind w:left="0"/>
        <w:rPr>
          <w:sz w:val="20"/>
          <w:szCs w:val="20"/>
        </w:rPr>
      </w:pPr>
      <w:r>
        <w:rPr>
          <w:b/>
          <w:sz w:val="20"/>
          <w:szCs w:val="20"/>
        </w:rPr>
        <w:t>Study Abroad</w:t>
      </w:r>
      <w:r w:rsidR="00CB00D2" w:rsidRPr="00767272">
        <w:rPr>
          <w:sz w:val="20"/>
          <w:szCs w:val="20"/>
        </w:rPr>
        <w:tab/>
      </w:r>
      <w:r w:rsidR="00CE0C07">
        <w:tab/>
      </w:r>
      <w:r w:rsidR="007D1C58">
        <w:t xml:space="preserve">                                                                                         </w:t>
      </w:r>
      <w:r w:rsidR="00C44E67">
        <w:t xml:space="preserve">                     </w:t>
      </w:r>
      <w:r>
        <w:t xml:space="preserve">       </w:t>
      </w:r>
      <w:r w:rsidR="00C44E67">
        <w:t xml:space="preserve"> </w:t>
      </w:r>
      <w:r>
        <w:t xml:space="preserve">                                     </w:t>
      </w:r>
      <w:r w:rsidR="007D1C58">
        <w:rPr>
          <w:i/>
          <w:iCs/>
          <w:sz w:val="20"/>
          <w:szCs w:val="20"/>
        </w:rPr>
        <w:t>Florence</w:t>
      </w:r>
      <w:r w:rsidR="007D1C58" w:rsidRPr="00767272">
        <w:rPr>
          <w:i/>
          <w:iCs/>
          <w:sz w:val="20"/>
          <w:szCs w:val="20"/>
        </w:rPr>
        <w:t xml:space="preserve">, </w:t>
      </w:r>
      <w:r w:rsidR="007D1C58">
        <w:rPr>
          <w:i/>
          <w:iCs/>
          <w:sz w:val="20"/>
          <w:szCs w:val="20"/>
        </w:rPr>
        <w:t>IT</w:t>
      </w:r>
      <w:r w:rsidR="00C44E67">
        <w:t xml:space="preserve">       </w:t>
      </w:r>
      <w:r>
        <w:t xml:space="preserve">                 </w:t>
      </w:r>
      <w:r w:rsidR="00C44E67">
        <w:t xml:space="preserve"> </w:t>
      </w:r>
      <w:r w:rsidRPr="009D03AB">
        <w:rPr>
          <w:bCs/>
          <w:i/>
          <w:iCs/>
          <w:sz w:val="20"/>
          <w:szCs w:val="20"/>
        </w:rPr>
        <w:t>Institute for American Universities (IAU)</w:t>
      </w:r>
      <w:r w:rsidR="00CE0C07">
        <w:tab/>
      </w:r>
      <w:r w:rsidR="00CE0C07">
        <w:tab/>
      </w:r>
      <w:r w:rsidR="00CE0C07">
        <w:tab/>
      </w:r>
      <w:r w:rsidR="00CE0C07">
        <w:tab/>
      </w:r>
      <w:r w:rsidR="00CE0C07">
        <w:tab/>
      </w:r>
      <w:r w:rsidR="00CE0C07" w:rsidRPr="00767272"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                    </w:t>
      </w:r>
      <w:r w:rsidR="005A0D13">
        <w:rPr>
          <w:sz w:val="20"/>
          <w:szCs w:val="20"/>
        </w:rPr>
        <w:t xml:space="preserve">                </w:t>
      </w:r>
      <w:r>
        <w:rPr>
          <w:i/>
          <w:sz w:val="20"/>
          <w:szCs w:val="20"/>
        </w:rPr>
        <w:t>January 2025-May 2025</w:t>
      </w:r>
      <w:r>
        <w:rPr>
          <w:i/>
          <w:iCs/>
          <w:sz w:val="20"/>
          <w:szCs w:val="20"/>
        </w:rPr>
        <w:t xml:space="preserve"> </w:t>
      </w:r>
      <w:r w:rsidR="00CE0C07" w:rsidRPr="00767272">
        <w:rPr>
          <w:sz w:val="20"/>
          <w:szCs w:val="20"/>
        </w:rPr>
        <w:t xml:space="preserve">                                    </w:t>
      </w:r>
      <w:r w:rsidR="00C44E67">
        <w:t xml:space="preserve">                   </w:t>
      </w:r>
    </w:p>
    <w:p w14:paraId="68B58080" w14:textId="7284BAA0" w:rsidR="009865C0" w:rsidRDefault="009865C0" w:rsidP="00255B54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Developed personal and professional relationships with individuals from diverse cultures across Europe to broaden global perspective and strengthen</w:t>
      </w:r>
      <w:r w:rsidR="000644D2">
        <w:rPr>
          <w:sz w:val="20"/>
          <w:szCs w:val="20"/>
        </w:rPr>
        <w:t>ed</w:t>
      </w:r>
      <w:r>
        <w:rPr>
          <w:sz w:val="20"/>
          <w:szCs w:val="20"/>
        </w:rPr>
        <w:t xml:space="preserve"> cross-cultural communication skills</w:t>
      </w:r>
    </w:p>
    <w:p w14:paraId="160FA052" w14:textId="22E9FBBB" w:rsidR="00CE0C07" w:rsidRPr="007D1C58" w:rsidRDefault="003673E6" w:rsidP="00255B54">
      <w:pPr>
        <w:numPr>
          <w:ilvl w:val="0"/>
          <w:numId w:val="12"/>
        </w:numPr>
        <w:rPr>
          <w:sz w:val="20"/>
          <w:szCs w:val="20"/>
        </w:rPr>
      </w:pPr>
      <w:r w:rsidRPr="003673E6">
        <w:rPr>
          <w:sz w:val="20"/>
          <w:szCs w:val="20"/>
        </w:rPr>
        <w:t>Refined time management and organizational skills while balancing academic</w:t>
      </w:r>
      <w:r w:rsidR="00956832">
        <w:rPr>
          <w:sz w:val="20"/>
          <w:szCs w:val="20"/>
        </w:rPr>
        <w:t xml:space="preserve"> responsibilities with cultural exploration and travel</w:t>
      </w:r>
      <w:r w:rsidR="000644D2">
        <w:rPr>
          <w:sz w:val="20"/>
          <w:szCs w:val="20"/>
        </w:rPr>
        <w:t>ed</w:t>
      </w:r>
      <w:r w:rsidR="00956832">
        <w:rPr>
          <w:sz w:val="20"/>
          <w:szCs w:val="20"/>
        </w:rPr>
        <w:t xml:space="preserve"> to maintain productivity and adaptability in new environments</w:t>
      </w:r>
    </w:p>
    <w:p w14:paraId="788D8A5E" w14:textId="7DF371A7" w:rsidR="00CD56AB" w:rsidRDefault="00982DEB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52" w:lineRule="auto"/>
        <w:ind w:left="0"/>
        <w:rPr>
          <w:b/>
          <w:sz w:val="20"/>
          <w:szCs w:val="20"/>
        </w:rPr>
      </w:pPr>
      <w:r>
        <w:rPr>
          <w:b/>
          <w:sz w:val="24"/>
          <w:szCs w:val="24"/>
        </w:rPr>
        <w:t>__________________________________________________________________________________________</w:t>
      </w:r>
      <w:r>
        <w:rPr>
          <w:b/>
          <w:sz w:val="20"/>
          <w:szCs w:val="20"/>
        </w:rPr>
        <w:t>SELECTED S</w:t>
      </w:r>
      <w:r w:rsidR="004722F8">
        <w:rPr>
          <w:b/>
          <w:sz w:val="20"/>
          <w:szCs w:val="20"/>
        </w:rPr>
        <w:t>K</w:t>
      </w:r>
      <w:r>
        <w:rPr>
          <w:b/>
          <w:sz w:val="20"/>
          <w:szCs w:val="20"/>
        </w:rPr>
        <w:t>ILLS</w:t>
      </w:r>
      <w:r w:rsidR="00FB637A">
        <w:rPr>
          <w:b/>
          <w:sz w:val="20"/>
          <w:szCs w:val="20"/>
        </w:rPr>
        <w:t xml:space="preserve"> &amp; INTERESTS</w:t>
      </w:r>
    </w:p>
    <w:p w14:paraId="6902344D" w14:textId="67851742" w:rsidR="00CD56AB" w:rsidRDefault="00982DEB">
      <w:pPr>
        <w:spacing w:line="261" w:lineRule="auto"/>
        <w:ind w:left="14" w:hanging="14"/>
        <w:rPr>
          <w:sz w:val="20"/>
          <w:szCs w:val="20"/>
        </w:rPr>
      </w:pPr>
      <w:r>
        <w:rPr>
          <w:b/>
          <w:sz w:val="20"/>
          <w:szCs w:val="20"/>
        </w:rPr>
        <w:t xml:space="preserve">Skills: </w:t>
      </w:r>
      <w:r w:rsidR="00FB637A" w:rsidRPr="00FB637A">
        <w:rPr>
          <w:bCs/>
          <w:sz w:val="20"/>
          <w:szCs w:val="20"/>
        </w:rPr>
        <w:t>AI tools</w:t>
      </w:r>
      <w:r w:rsidR="00FB637A">
        <w:rPr>
          <w:b/>
          <w:sz w:val="20"/>
          <w:szCs w:val="20"/>
        </w:rPr>
        <w:t xml:space="preserve">, </w:t>
      </w:r>
      <w:r w:rsidRPr="74F30D80">
        <w:rPr>
          <w:sz w:val="20"/>
          <w:szCs w:val="20"/>
        </w:rPr>
        <w:t xml:space="preserve">Microsoft Excel, </w:t>
      </w:r>
      <w:r w:rsidR="008D706C">
        <w:rPr>
          <w:sz w:val="20"/>
          <w:szCs w:val="20"/>
        </w:rPr>
        <w:t>Wall Street Prep (</w:t>
      </w:r>
      <w:r w:rsidR="00FC7AAE">
        <w:rPr>
          <w:sz w:val="20"/>
          <w:szCs w:val="20"/>
        </w:rPr>
        <w:t xml:space="preserve">3 statement, DCF, M&amp;A), </w:t>
      </w:r>
      <w:r w:rsidR="00FB637A">
        <w:rPr>
          <w:sz w:val="20"/>
          <w:szCs w:val="20"/>
        </w:rPr>
        <w:t>Notion</w:t>
      </w:r>
    </w:p>
    <w:p w14:paraId="128C25EB" w14:textId="733DC08D" w:rsidR="005A0D13" w:rsidRPr="005A0D13" w:rsidRDefault="00FB637A" w:rsidP="00AC1229">
      <w:pPr>
        <w:spacing w:line="261" w:lineRule="auto"/>
        <w:ind w:left="14" w:hanging="14"/>
        <w:rPr>
          <w:sz w:val="20"/>
          <w:szCs w:val="20"/>
        </w:rPr>
      </w:pPr>
      <w:r>
        <w:rPr>
          <w:b/>
          <w:bCs/>
          <w:sz w:val="20"/>
          <w:szCs w:val="20"/>
        </w:rPr>
        <w:t>Interest</w:t>
      </w:r>
      <w:r w:rsidR="006F2080">
        <w:rPr>
          <w:b/>
          <w:bCs/>
          <w:sz w:val="20"/>
          <w:szCs w:val="20"/>
        </w:rPr>
        <w:t>s</w:t>
      </w:r>
      <w:r>
        <w:rPr>
          <w:b/>
          <w:bCs/>
          <w:sz w:val="20"/>
          <w:szCs w:val="20"/>
        </w:rPr>
        <w:t xml:space="preserve">: </w:t>
      </w:r>
      <w:r w:rsidR="005A0D13">
        <w:rPr>
          <w:sz w:val="20"/>
          <w:szCs w:val="20"/>
        </w:rPr>
        <w:t xml:space="preserve">Writing, Raymond Chandler </w:t>
      </w:r>
      <w:r w:rsidR="00D64CA6">
        <w:rPr>
          <w:sz w:val="20"/>
          <w:szCs w:val="20"/>
        </w:rPr>
        <w:t>N</w:t>
      </w:r>
      <w:r w:rsidR="005A0D13">
        <w:rPr>
          <w:sz w:val="20"/>
          <w:szCs w:val="20"/>
        </w:rPr>
        <w:t xml:space="preserve">ovels, </w:t>
      </w:r>
      <w:r w:rsidR="006F2080">
        <w:rPr>
          <w:sz w:val="20"/>
          <w:szCs w:val="20"/>
        </w:rPr>
        <w:t>W</w:t>
      </w:r>
      <w:r w:rsidR="005A0D13">
        <w:rPr>
          <w:sz w:val="20"/>
          <w:szCs w:val="20"/>
        </w:rPr>
        <w:t xml:space="preserve">ine </w:t>
      </w:r>
      <w:r w:rsidR="006F2080">
        <w:rPr>
          <w:sz w:val="20"/>
          <w:szCs w:val="20"/>
        </w:rPr>
        <w:t>T</w:t>
      </w:r>
      <w:r w:rsidR="005A0D13">
        <w:rPr>
          <w:sz w:val="20"/>
          <w:szCs w:val="20"/>
        </w:rPr>
        <w:t xml:space="preserve">asting, </w:t>
      </w:r>
      <w:r w:rsidR="006F2080">
        <w:rPr>
          <w:sz w:val="20"/>
          <w:szCs w:val="20"/>
        </w:rPr>
        <w:t>M</w:t>
      </w:r>
      <w:r w:rsidR="009E49F6">
        <w:rPr>
          <w:sz w:val="20"/>
          <w:szCs w:val="20"/>
        </w:rPr>
        <w:t xml:space="preserve">indful </w:t>
      </w:r>
      <w:r w:rsidR="006F2080">
        <w:rPr>
          <w:sz w:val="20"/>
          <w:szCs w:val="20"/>
        </w:rPr>
        <w:t>M</w:t>
      </w:r>
      <w:r w:rsidR="009E49F6">
        <w:rPr>
          <w:sz w:val="20"/>
          <w:szCs w:val="20"/>
        </w:rPr>
        <w:t>editation</w:t>
      </w:r>
      <w:r w:rsidR="005A0D13">
        <w:rPr>
          <w:sz w:val="20"/>
          <w:szCs w:val="20"/>
        </w:rPr>
        <w:t xml:space="preserve">, </w:t>
      </w:r>
      <w:r w:rsidR="006F2080">
        <w:rPr>
          <w:sz w:val="20"/>
          <w:szCs w:val="20"/>
        </w:rPr>
        <w:t>C</w:t>
      </w:r>
      <w:r w:rsidR="005A0D13">
        <w:rPr>
          <w:sz w:val="20"/>
          <w:szCs w:val="20"/>
        </w:rPr>
        <w:t xml:space="preserve">ollege </w:t>
      </w:r>
      <w:r w:rsidR="006F2080">
        <w:rPr>
          <w:sz w:val="20"/>
          <w:szCs w:val="20"/>
        </w:rPr>
        <w:t>B</w:t>
      </w:r>
      <w:r w:rsidR="009E49F6">
        <w:rPr>
          <w:sz w:val="20"/>
          <w:szCs w:val="20"/>
        </w:rPr>
        <w:t>asketball</w:t>
      </w:r>
    </w:p>
    <w:sectPr w:rsidR="005A0D13" w:rsidRPr="005A0D13" w:rsidSect="009D6F09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CB5"/>
    <w:multiLevelType w:val="hybridMultilevel"/>
    <w:tmpl w:val="4D9A99E6"/>
    <w:lvl w:ilvl="0" w:tplc="2A044658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" w15:restartNumberingAfterBreak="0">
    <w:nsid w:val="02F22013"/>
    <w:multiLevelType w:val="hybridMultilevel"/>
    <w:tmpl w:val="09068132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" w15:restartNumberingAfterBreak="0">
    <w:nsid w:val="0A580A59"/>
    <w:multiLevelType w:val="multilevel"/>
    <w:tmpl w:val="4684C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EB5589"/>
    <w:multiLevelType w:val="multilevel"/>
    <w:tmpl w:val="81E23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8F7031"/>
    <w:multiLevelType w:val="multilevel"/>
    <w:tmpl w:val="D4AA1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285FF4"/>
    <w:multiLevelType w:val="hybridMultilevel"/>
    <w:tmpl w:val="4EA69776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 w15:restartNumberingAfterBreak="0">
    <w:nsid w:val="2322DDDD"/>
    <w:multiLevelType w:val="hybridMultilevel"/>
    <w:tmpl w:val="FFFFFFFF"/>
    <w:lvl w:ilvl="0" w:tplc="D3002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88E4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563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2821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1A2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20F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98B2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46E2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9A8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E164C"/>
    <w:multiLevelType w:val="hybridMultilevel"/>
    <w:tmpl w:val="DD968542"/>
    <w:lvl w:ilvl="0" w:tplc="A56E0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50D93"/>
    <w:multiLevelType w:val="multilevel"/>
    <w:tmpl w:val="E44A9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8925D4"/>
    <w:multiLevelType w:val="hybridMultilevel"/>
    <w:tmpl w:val="D638C098"/>
    <w:lvl w:ilvl="0" w:tplc="21C0446A">
      <w:start w:val="1"/>
      <w:numFmt w:val="bullet"/>
      <w:lvlText w:val="•"/>
      <w:lvlJc w:val="left"/>
      <w:pPr>
        <w:ind w:left="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FCAD06">
      <w:start w:val="1"/>
      <w:numFmt w:val="bullet"/>
      <w:lvlText w:val="o"/>
      <w:lvlJc w:val="left"/>
      <w:pPr>
        <w:ind w:left="1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70CD62">
      <w:start w:val="1"/>
      <w:numFmt w:val="bullet"/>
      <w:lvlText w:val="▪"/>
      <w:lvlJc w:val="left"/>
      <w:pPr>
        <w:ind w:left="2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54AB90">
      <w:start w:val="1"/>
      <w:numFmt w:val="bullet"/>
      <w:lvlText w:val="•"/>
      <w:lvlJc w:val="left"/>
      <w:pPr>
        <w:ind w:left="2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689882">
      <w:start w:val="1"/>
      <w:numFmt w:val="bullet"/>
      <w:lvlText w:val="o"/>
      <w:lvlJc w:val="left"/>
      <w:pPr>
        <w:ind w:left="36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282D10">
      <w:start w:val="1"/>
      <w:numFmt w:val="bullet"/>
      <w:lvlText w:val="▪"/>
      <w:lvlJc w:val="left"/>
      <w:pPr>
        <w:ind w:left="43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104B58">
      <w:start w:val="1"/>
      <w:numFmt w:val="bullet"/>
      <w:lvlText w:val="•"/>
      <w:lvlJc w:val="left"/>
      <w:pPr>
        <w:ind w:left="5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8DBD6">
      <w:start w:val="1"/>
      <w:numFmt w:val="bullet"/>
      <w:lvlText w:val="o"/>
      <w:lvlJc w:val="left"/>
      <w:pPr>
        <w:ind w:left="57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221432">
      <w:start w:val="1"/>
      <w:numFmt w:val="bullet"/>
      <w:lvlText w:val="▪"/>
      <w:lvlJc w:val="left"/>
      <w:pPr>
        <w:ind w:left="6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A72E8"/>
    <w:multiLevelType w:val="hybridMultilevel"/>
    <w:tmpl w:val="E976E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E22EE5"/>
    <w:multiLevelType w:val="hybridMultilevel"/>
    <w:tmpl w:val="8CE018DA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2" w15:restartNumberingAfterBreak="0">
    <w:nsid w:val="4AB3035B"/>
    <w:multiLevelType w:val="multilevel"/>
    <w:tmpl w:val="EBDE5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E0972C3"/>
    <w:multiLevelType w:val="hybridMultilevel"/>
    <w:tmpl w:val="D842D944"/>
    <w:lvl w:ilvl="0" w:tplc="2A044658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4" w15:restartNumberingAfterBreak="0">
    <w:nsid w:val="4FC15AAF"/>
    <w:multiLevelType w:val="hybridMultilevel"/>
    <w:tmpl w:val="846A6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926E84"/>
    <w:multiLevelType w:val="hybridMultilevel"/>
    <w:tmpl w:val="6DE45094"/>
    <w:lvl w:ilvl="0" w:tplc="2A044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225375">
    <w:abstractNumId w:val="12"/>
  </w:num>
  <w:num w:numId="2" w16cid:durableId="1677225025">
    <w:abstractNumId w:val="4"/>
  </w:num>
  <w:num w:numId="3" w16cid:durableId="1089347129">
    <w:abstractNumId w:val="3"/>
  </w:num>
  <w:num w:numId="4" w16cid:durableId="1388794720">
    <w:abstractNumId w:val="8"/>
  </w:num>
  <w:num w:numId="5" w16cid:durableId="1326860088">
    <w:abstractNumId w:val="2"/>
  </w:num>
  <w:num w:numId="6" w16cid:durableId="969358603">
    <w:abstractNumId w:val="5"/>
  </w:num>
  <w:num w:numId="7" w16cid:durableId="1688867158">
    <w:abstractNumId w:val="11"/>
  </w:num>
  <w:num w:numId="8" w16cid:durableId="1193883234">
    <w:abstractNumId w:val="6"/>
  </w:num>
  <w:num w:numId="9" w16cid:durableId="397092921">
    <w:abstractNumId w:val="10"/>
  </w:num>
  <w:num w:numId="10" w16cid:durableId="50665514">
    <w:abstractNumId w:val="9"/>
  </w:num>
  <w:num w:numId="11" w16cid:durableId="1555890385">
    <w:abstractNumId w:val="1"/>
  </w:num>
  <w:num w:numId="12" w16cid:durableId="664675255">
    <w:abstractNumId w:val="7"/>
  </w:num>
  <w:num w:numId="13" w16cid:durableId="197741780">
    <w:abstractNumId w:val="15"/>
  </w:num>
  <w:num w:numId="14" w16cid:durableId="648367754">
    <w:abstractNumId w:val="13"/>
  </w:num>
  <w:num w:numId="15" w16cid:durableId="6948947">
    <w:abstractNumId w:val="0"/>
  </w:num>
  <w:num w:numId="16" w16cid:durableId="1307077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305"/>
    <w:rsid w:val="00002CBE"/>
    <w:rsid w:val="00002EBB"/>
    <w:rsid w:val="0001028E"/>
    <w:rsid w:val="00013D2F"/>
    <w:rsid w:val="000211ED"/>
    <w:rsid w:val="00023A82"/>
    <w:rsid w:val="000251DC"/>
    <w:rsid w:val="00034815"/>
    <w:rsid w:val="00035E12"/>
    <w:rsid w:val="00036736"/>
    <w:rsid w:val="000376B7"/>
    <w:rsid w:val="00040FFE"/>
    <w:rsid w:val="000463E0"/>
    <w:rsid w:val="00050C98"/>
    <w:rsid w:val="00056078"/>
    <w:rsid w:val="000570AA"/>
    <w:rsid w:val="000605C7"/>
    <w:rsid w:val="000613DC"/>
    <w:rsid w:val="00062AF1"/>
    <w:rsid w:val="000644D2"/>
    <w:rsid w:val="00066E05"/>
    <w:rsid w:val="00067091"/>
    <w:rsid w:val="00071B5C"/>
    <w:rsid w:val="000937B5"/>
    <w:rsid w:val="00094A1C"/>
    <w:rsid w:val="0009583F"/>
    <w:rsid w:val="00097BEB"/>
    <w:rsid w:val="000A1760"/>
    <w:rsid w:val="000A1B0B"/>
    <w:rsid w:val="000A3ACA"/>
    <w:rsid w:val="000C03CF"/>
    <w:rsid w:val="000C0F7C"/>
    <w:rsid w:val="000C1212"/>
    <w:rsid w:val="000C507A"/>
    <w:rsid w:val="000C5BE8"/>
    <w:rsid w:val="000D4908"/>
    <w:rsid w:val="000F4C8F"/>
    <w:rsid w:val="000F4EEA"/>
    <w:rsid w:val="00100865"/>
    <w:rsid w:val="00100CF3"/>
    <w:rsid w:val="00103BF8"/>
    <w:rsid w:val="00106D51"/>
    <w:rsid w:val="00112263"/>
    <w:rsid w:val="00116036"/>
    <w:rsid w:val="00116FD9"/>
    <w:rsid w:val="001209E9"/>
    <w:rsid w:val="00121630"/>
    <w:rsid w:val="001227AB"/>
    <w:rsid w:val="00123763"/>
    <w:rsid w:val="00130088"/>
    <w:rsid w:val="00140055"/>
    <w:rsid w:val="00141098"/>
    <w:rsid w:val="0014787F"/>
    <w:rsid w:val="00151010"/>
    <w:rsid w:val="001606AB"/>
    <w:rsid w:val="001625CB"/>
    <w:rsid w:val="00162C66"/>
    <w:rsid w:val="00165EF4"/>
    <w:rsid w:val="001726FB"/>
    <w:rsid w:val="001771CB"/>
    <w:rsid w:val="00177A61"/>
    <w:rsid w:val="00177D0F"/>
    <w:rsid w:val="001824C1"/>
    <w:rsid w:val="00184B31"/>
    <w:rsid w:val="00184E53"/>
    <w:rsid w:val="0018759A"/>
    <w:rsid w:val="00192DD0"/>
    <w:rsid w:val="00195EE1"/>
    <w:rsid w:val="00197F4D"/>
    <w:rsid w:val="001A148E"/>
    <w:rsid w:val="001A1E97"/>
    <w:rsid w:val="001B1146"/>
    <w:rsid w:val="001B40E5"/>
    <w:rsid w:val="001C542C"/>
    <w:rsid w:val="001C7187"/>
    <w:rsid w:val="001D30E0"/>
    <w:rsid w:val="001D3D72"/>
    <w:rsid w:val="001D51E3"/>
    <w:rsid w:val="001D68C6"/>
    <w:rsid w:val="001D70AD"/>
    <w:rsid w:val="001E0781"/>
    <w:rsid w:val="001E4A79"/>
    <w:rsid w:val="001E60F4"/>
    <w:rsid w:val="001F29A5"/>
    <w:rsid w:val="001F4657"/>
    <w:rsid w:val="00205C08"/>
    <w:rsid w:val="002063AB"/>
    <w:rsid w:val="00206D79"/>
    <w:rsid w:val="00211E36"/>
    <w:rsid w:val="00212306"/>
    <w:rsid w:val="00216449"/>
    <w:rsid w:val="00217AEF"/>
    <w:rsid w:val="00227D8B"/>
    <w:rsid w:val="00236B8E"/>
    <w:rsid w:val="00245736"/>
    <w:rsid w:val="00245A4B"/>
    <w:rsid w:val="00245C52"/>
    <w:rsid w:val="00246FB7"/>
    <w:rsid w:val="00250446"/>
    <w:rsid w:val="00254A97"/>
    <w:rsid w:val="00255133"/>
    <w:rsid w:val="00255B54"/>
    <w:rsid w:val="0025768F"/>
    <w:rsid w:val="002624DB"/>
    <w:rsid w:val="0026417F"/>
    <w:rsid w:val="00274C5C"/>
    <w:rsid w:val="00281D61"/>
    <w:rsid w:val="00290086"/>
    <w:rsid w:val="00294BA8"/>
    <w:rsid w:val="002A7C18"/>
    <w:rsid w:val="002B16E1"/>
    <w:rsid w:val="002B17E6"/>
    <w:rsid w:val="002B640A"/>
    <w:rsid w:val="002B78F4"/>
    <w:rsid w:val="002C4413"/>
    <w:rsid w:val="002C494A"/>
    <w:rsid w:val="002D1078"/>
    <w:rsid w:val="002D4F52"/>
    <w:rsid w:val="002D7DDD"/>
    <w:rsid w:val="002E2946"/>
    <w:rsid w:val="002E2DEF"/>
    <w:rsid w:val="002E4646"/>
    <w:rsid w:val="002F33A0"/>
    <w:rsid w:val="00303902"/>
    <w:rsid w:val="003049F1"/>
    <w:rsid w:val="00306C16"/>
    <w:rsid w:val="003224FC"/>
    <w:rsid w:val="00322ABE"/>
    <w:rsid w:val="00337D82"/>
    <w:rsid w:val="00337DD0"/>
    <w:rsid w:val="003412CD"/>
    <w:rsid w:val="0034225D"/>
    <w:rsid w:val="00343B66"/>
    <w:rsid w:val="00344517"/>
    <w:rsid w:val="00350700"/>
    <w:rsid w:val="00351864"/>
    <w:rsid w:val="00352134"/>
    <w:rsid w:val="00352AEB"/>
    <w:rsid w:val="00353BDF"/>
    <w:rsid w:val="0035415F"/>
    <w:rsid w:val="0035572E"/>
    <w:rsid w:val="003568E5"/>
    <w:rsid w:val="0036052B"/>
    <w:rsid w:val="003608FF"/>
    <w:rsid w:val="003611A2"/>
    <w:rsid w:val="00361977"/>
    <w:rsid w:val="00365898"/>
    <w:rsid w:val="00365BC1"/>
    <w:rsid w:val="003673E6"/>
    <w:rsid w:val="00371050"/>
    <w:rsid w:val="00386A19"/>
    <w:rsid w:val="00397D3E"/>
    <w:rsid w:val="003B3012"/>
    <w:rsid w:val="003B4BCE"/>
    <w:rsid w:val="003C23EA"/>
    <w:rsid w:val="003D4FCF"/>
    <w:rsid w:val="003D6354"/>
    <w:rsid w:val="003E4265"/>
    <w:rsid w:val="003E6207"/>
    <w:rsid w:val="003F4970"/>
    <w:rsid w:val="00400A9A"/>
    <w:rsid w:val="00401952"/>
    <w:rsid w:val="00401A09"/>
    <w:rsid w:val="00403B06"/>
    <w:rsid w:val="004108E1"/>
    <w:rsid w:val="00420289"/>
    <w:rsid w:val="00430BE2"/>
    <w:rsid w:val="004336AE"/>
    <w:rsid w:val="004360D9"/>
    <w:rsid w:val="00440022"/>
    <w:rsid w:val="00450C5B"/>
    <w:rsid w:val="00455163"/>
    <w:rsid w:val="004632F3"/>
    <w:rsid w:val="0047211F"/>
    <w:rsid w:val="004722F8"/>
    <w:rsid w:val="00473344"/>
    <w:rsid w:val="00475EEE"/>
    <w:rsid w:val="00484498"/>
    <w:rsid w:val="00484762"/>
    <w:rsid w:val="00484FFD"/>
    <w:rsid w:val="00486FA1"/>
    <w:rsid w:val="00491A73"/>
    <w:rsid w:val="0049388C"/>
    <w:rsid w:val="0049757B"/>
    <w:rsid w:val="004A34C7"/>
    <w:rsid w:val="004A5E26"/>
    <w:rsid w:val="004B3EE0"/>
    <w:rsid w:val="004C2508"/>
    <w:rsid w:val="004C43E4"/>
    <w:rsid w:val="004C5779"/>
    <w:rsid w:val="004D0E17"/>
    <w:rsid w:val="004D3D00"/>
    <w:rsid w:val="004E063D"/>
    <w:rsid w:val="004E364A"/>
    <w:rsid w:val="004E59A1"/>
    <w:rsid w:val="004F1509"/>
    <w:rsid w:val="004F5DBC"/>
    <w:rsid w:val="005038C5"/>
    <w:rsid w:val="00504835"/>
    <w:rsid w:val="00507076"/>
    <w:rsid w:val="00511E7A"/>
    <w:rsid w:val="00513F55"/>
    <w:rsid w:val="00514A35"/>
    <w:rsid w:val="00515470"/>
    <w:rsid w:val="005237DF"/>
    <w:rsid w:val="00531829"/>
    <w:rsid w:val="005321C9"/>
    <w:rsid w:val="00535482"/>
    <w:rsid w:val="005368E9"/>
    <w:rsid w:val="005369DB"/>
    <w:rsid w:val="00542438"/>
    <w:rsid w:val="005543C1"/>
    <w:rsid w:val="00555617"/>
    <w:rsid w:val="00560E8E"/>
    <w:rsid w:val="005617B7"/>
    <w:rsid w:val="005626E5"/>
    <w:rsid w:val="0056639F"/>
    <w:rsid w:val="00567AD0"/>
    <w:rsid w:val="00571248"/>
    <w:rsid w:val="00581131"/>
    <w:rsid w:val="00581476"/>
    <w:rsid w:val="00592B57"/>
    <w:rsid w:val="0059781D"/>
    <w:rsid w:val="005A0315"/>
    <w:rsid w:val="005A07D7"/>
    <w:rsid w:val="005A0D13"/>
    <w:rsid w:val="005A0E46"/>
    <w:rsid w:val="005A1C8B"/>
    <w:rsid w:val="005B0FE8"/>
    <w:rsid w:val="005B5718"/>
    <w:rsid w:val="005B63DF"/>
    <w:rsid w:val="005B6FD3"/>
    <w:rsid w:val="005C08EB"/>
    <w:rsid w:val="005C2474"/>
    <w:rsid w:val="005C7509"/>
    <w:rsid w:val="005E3DD8"/>
    <w:rsid w:val="005F2547"/>
    <w:rsid w:val="005F4873"/>
    <w:rsid w:val="005F4C56"/>
    <w:rsid w:val="00603127"/>
    <w:rsid w:val="00604C4D"/>
    <w:rsid w:val="00607D46"/>
    <w:rsid w:val="00616531"/>
    <w:rsid w:val="00631DE0"/>
    <w:rsid w:val="006420A9"/>
    <w:rsid w:val="00645071"/>
    <w:rsid w:val="00647020"/>
    <w:rsid w:val="006537ED"/>
    <w:rsid w:val="00654880"/>
    <w:rsid w:val="00655249"/>
    <w:rsid w:val="006564B8"/>
    <w:rsid w:val="00657272"/>
    <w:rsid w:val="00663717"/>
    <w:rsid w:val="0067730B"/>
    <w:rsid w:val="006779C5"/>
    <w:rsid w:val="00681E39"/>
    <w:rsid w:val="00685374"/>
    <w:rsid w:val="00687200"/>
    <w:rsid w:val="00697954"/>
    <w:rsid w:val="006A1F9B"/>
    <w:rsid w:val="006A48C1"/>
    <w:rsid w:val="006B3B01"/>
    <w:rsid w:val="006B5AF9"/>
    <w:rsid w:val="006C2F98"/>
    <w:rsid w:val="006C5A39"/>
    <w:rsid w:val="006D6B7A"/>
    <w:rsid w:val="006D7F0D"/>
    <w:rsid w:val="006E3456"/>
    <w:rsid w:val="006E3D6A"/>
    <w:rsid w:val="006E7C0D"/>
    <w:rsid w:val="006F2080"/>
    <w:rsid w:val="007016D9"/>
    <w:rsid w:val="007025AE"/>
    <w:rsid w:val="00705D59"/>
    <w:rsid w:val="00706E2C"/>
    <w:rsid w:val="007075CE"/>
    <w:rsid w:val="007127E7"/>
    <w:rsid w:val="00714D48"/>
    <w:rsid w:val="00724D54"/>
    <w:rsid w:val="00726261"/>
    <w:rsid w:val="00726570"/>
    <w:rsid w:val="00726B21"/>
    <w:rsid w:val="007312C9"/>
    <w:rsid w:val="00734C5A"/>
    <w:rsid w:val="00737ED5"/>
    <w:rsid w:val="007511D9"/>
    <w:rsid w:val="00751AE4"/>
    <w:rsid w:val="00752330"/>
    <w:rsid w:val="007621DF"/>
    <w:rsid w:val="00763BD3"/>
    <w:rsid w:val="007649A2"/>
    <w:rsid w:val="00764D0C"/>
    <w:rsid w:val="0076720F"/>
    <w:rsid w:val="00767272"/>
    <w:rsid w:val="00767817"/>
    <w:rsid w:val="00772DFA"/>
    <w:rsid w:val="0077375D"/>
    <w:rsid w:val="00774BFF"/>
    <w:rsid w:val="00782DF7"/>
    <w:rsid w:val="00784688"/>
    <w:rsid w:val="00793CBC"/>
    <w:rsid w:val="00793F78"/>
    <w:rsid w:val="00795961"/>
    <w:rsid w:val="00796398"/>
    <w:rsid w:val="00796A90"/>
    <w:rsid w:val="007977FD"/>
    <w:rsid w:val="00797EE2"/>
    <w:rsid w:val="007A368B"/>
    <w:rsid w:val="007A5E21"/>
    <w:rsid w:val="007B3279"/>
    <w:rsid w:val="007B3DC3"/>
    <w:rsid w:val="007B457F"/>
    <w:rsid w:val="007B75B5"/>
    <w:rsid w:val="007C02CF"/>
    <w:rsid w:val="007C0F85"/>
    <w:rsid w:val="007C3F1C"/>
    <w:rsid w:val="007C71C3"/>
    <w:rsid w:val="007D1B46"/>
    <w:rsid w:val="007D1C58"/>
    <w:rsid w:val="007D713B"/>
    <w:rsid w:val="007E0293"/>
    <w:rsid w:val="007E06DD"/>
    <w:rsid w:val="007F07D0"/>
    <w:rsid w:val="007F4477"/>
    <w:rsid w:val="008026C5"/>
    <w:rsid w:val="0080462A"/>
    <w:rsid w:val="008128A2"/>
    <w:rsid w:val="00813314"/>
    <w:rsid w:val="00820F34"/>
    <w:rsid w:val="00835B84"/>
    <w:rsid w:val="008452AF"/>
    <w:rsid w:val="00846FE7"/>
    <w:rsid w:val="0086125C"/>
    <w:rsid w:val="00864DAB"/>
    <w:rsid w:val="00870AB3"/>
    <w:rsid w:val="0087697B"/>
    <w:rsid w:val="00884C47"/>
    <w:rsid w:val="0089130D"/>
    <w:rsid w:val="008977ED"/>
    <w:rsid w:val="008A37EE"/>
    <w:rsid w:val="008A624E"/>
    <w:rsid w:val="008A77DB"/>
    <w:rsid w:val="008B40EA"/>
    <w:rsid w:val="008C441E"/>
    <w:rsid w:val="008D3B4C"/>
    <w:rsid w:val="008D706C"/>
    <w:rsid w:val="008D7868"/>
    <w:rsid w:val="008E49BF"/>
    <w:rsid w:val="008E6F58"/>
    <w:rsid w:val="009026A8"/>
    <w:rsid w:val="00906FC7"/>
    <w:rsid w:val="00916096"/>
    <w:rsid w:val="0092670D"/>
    <w:rsid w:val="009305B9"/>
    <w:rsid w:val="00930FD7"/>
    <w:rsid w:val="009336CD"/>
    <w:rsid w:val="009365E4"/>
    <w:rsid w:val="00937DC1"/>
    <w:rsid w:val="0094005C"/>
    <w:rsid w:val="009410B5"/>
    <w:rsid w:val="00942490"/>
    <w:rsid w:val="00956832"/>
    <w:rsid w:val="00961877"/>
    <w:rsid w:val="0096537B"/>
    <w:rsid w:val="00966EFC"/>
    <w:rsid w:val="00970109"/>
    <w:rsid w:val="0097046E"/>
    <w:rsid w:val="00973A16"/>
    <w:rsid w:val="00982DEB"/>
    <w:rsid w:val="00982E87"/>
    <w:rsid w:val="00984E5D"/>
    <w:rsid w:val="009865C0"/>
    <w:rsid w:val="00993685"/>
    <w:rsid w:val="00997445"/>
    <w:rsid w:val="009A304C"/>
    <w:rsid w:val="009A40A4"/>
    <w:rsid w:val="009A6C24"/>
    <w:rsid w:val="009B0DAC"/>
    <w:rsid w:val="009B147F"/>
    <w:rsid w:val="009B4071"/>
    <w:rsid w:val="009B561A"/>
    <w:rsid w:val="009B72EF"/>
    <w:rsid w:val="009C25BA"/>
    <w:rsid w:val="009D1FEB"/>
    <w:rsid w:val="009D497A"/>
    <w:rsid w:val="009D4A60"/>
    <w:rsid w:val="009D6F09"/>
    <w:rsid w:val="009E49F6"/>
    <w:rsid w:val="009E7F5D"/>
    <w:rsid w:val="009F205B"/>
    <w:rsid w:val="009F5B57"/>
    <w:rsid w:val="00A033D1"/>
    <w:rsid w:val="00A069FF"/>
    <w:rsid w:val="00A07269"/>
    <w:rsid w:val="00A11B3B"/>
    <w:rsid w:val="00A121C1"/>
    <w:rsid w:val="00A12B8D"/>
    <w:rsid w:val="00A134FC"/>
    <w:rsid w:val="00A140E5"/>
    <w:rsid w:val="00A169A3"/>
    <w:rsid w:val="00A24430"/>
    <w:rsid w:val="00A24C5B"/>
    <w:rsid w:val="00A41C5D"/>
    <w:rsid w:val="00A42CAD"/>
    <w:rsid w:val="00A5544F"/>
    <w:rsid w:val="00A607CA"/>
    <w:rsid w:val="00A60846"/>
    <w:rsid w:val="00A64510"/>
    <w:rsid w:val="00A654EF"/>
    <w:rsid w:val="00A65556"/>
    <w:rsid w:val="00A701D4"/>
    <w:rsid w:val="00A76DE5"/>
    <w:rsid w:val="00A83940"/>
    <w:rsid w:val="00A84370"/>
    <w:rsid w:val="00A85F01"/>
    <w:rsid w:val="00A8644B"/>
    <w:rsid w:val="00A90AB8"/>
    <w:rsid w:val="00A920FB"/>
    <w:rsid w:val="00AA19AC"/>
    <w:rsid w:val="00AA2E92"/>
    <w:rsid w:val="00AA3584"/>
    <w:rsid w:val="00AB1932"/>
    <w:rsid w:val="00AB1A82"/>
    <w:rsid w:val="00AB2EB0"/>
    <w:rsid w:val="00AB634C"/>
    <w:rsid w:val="00AC0D5F"/>
    <w:rsid w:val="00AC1229"/>
    <w:rsid w:val="00AC75FF"/>
    <w:rsid w:val="00AC7E49"/>
    <w:rsid w:val="00AD0D30"/>
    <w:rsid w:val="00AE1450"/>
    <w:rsid w:val="00AE2128"/>
    <w:rsid w:val="00AF5735"/>
    <w:rsid w:val="00B13600"/>
    <w:rsid w:val="00B157BE"/>
    <w:rsid w:val="00B15D09"/>
    <w:rsid w:val="00B25C9B"/>
    <w:rsid w:val="00B26114"/>
    <w:rsid w:val="00B311CC"/>
    <w:rsid w:val="00B35BFA"/>
    <w:rsid w:val="00B457D7"/>
    <w:rsid w:val="00B47FA3"/>
    <w:rsid w:val="00B509E2"/>
    <w:rsid w:val="00B523BC"/>
    <w:rsid w:val="00B526E6"/>
    <w:rsid w:val="00B60B54"/>
    <w:rsid w:val="00B6113A"/>
    <w:rsid w:val="00B63816"/>
    <w:rsid w:val="00B6574C"/>
    <w:rsid w:val="00B6723C"/>
    <w:rsid w:val="00B719E5"/>
    <w:rsid w:val="00B71A46"/>
    <w:rsid w:val="00B806E6"/>
    <w:rsid w:val="00B81D48"/>
    <w:rsid w:val="00B867F2"/>
    <w:rsid w:val="00B91C7B"/>
    <w:rsid w:val="00B95A93"/>
    <w:rsid w:val="00BA2A68"/>
    <w:rsid w:val="00BA3F8A"/>
    <w:rsid w:val="00BA70BE"/>
    <w:rsid w:val="00BA722F"/>
    <w:rsid w:val="00BB19B5"/>
    <w:rsid w:val="00BB58D4"/>
    <w:rsid w:val="00BB5DB7"/>
    <w:rsid w:val="00BB7074"/>
    <w:rsid w:val="00BB7B6E"/>
    <w:rsid w:val="00BC0D59"/>
    <w:rsid w:val="00BC265F"/>
    <w:rsid w:val="00BC79FD"/>
    <w:rsid w:val="00C01BAC"/>
    <w:rsid w:val="00C01FFB"/>
    <w:rsid w:val="00C02F99"/>
    <w:rsid w:val="00C048C0"/>
    <w:rsid w:val="00C0693B"/>
    <w:rsid w:val="00C11F5A"/>
    <w:rsid w:val="00C15843"/>
    <w:rsid w:val="00C17FE4"/>
    <w:rsid w:val="00C21F47"/>
    <w:rsid w:val="00C23F96"/>
    <w:rsid w:val="00C257BC"/>
    <w:rsid w:val="00C31C41"/>
    <w:rsid w:val="00C33C3C"/>
    <w:rsid w:val="00C34184"/>
    <w:rsid w:val="00C3440C"/>
    <w:rsid w:val="00C40F22"/>
    <w:rsid w:val="00C41455"/>
    <w:rsid w:val="00C44E67"/>
    <w:rsid w:val="00C4634B"/>
    <w:rsid w:val="00C50264"/>
    <w:rsid w:val="00C5064F"/>
    <w:rsid w:val="00C52707"/>
    <w:rsid w:val="00C558B7"/>
    <w:rsid w:val="00C5638C"/>
    <w:rsid w:val="00C6138D"/>
    <w:rsid w:val="00C623C8"/>
    <w:rsid w:val="00C63BAC"/>
    <w:rsid w:val="00C71CDE"/>
    <w:rsid w:val="00C72040"/>
    <w:rsid w:val="00C73021"/>
    <w:rsid w:val="00C80A17"/>
    <w:rsid w:val="00C82305"/>
    <w:rsid w:val="00C84459"/>
    <w:rsid w:val="00C86E5F"/>
    <w:rsid w:val="00C9263C"/>
    <w:rsid w:val="00C93CB3"/>
    <w:rsid w:val="00C96B24"/>
    <w:rsid w:val="00C9716C"/>
    <w:rsid w:val="00CA419C"/>
    <w:rsid w:val="00CA4B0A"/>
    <w:rsid w:val="00CB00D2"/>
    <w:rsid w:val="00CB0773"/>
    <w:rsid w:val="00CB08FF"/>
    <w:rsid w:val="00CB0F8B"/>
    <w:rsid w:val="00CB2C7C"/>
    <w:rsid w:val="00CB615D"/>
    <w:rsid w:val="00CC2D55"/>
    <w:rsid w:val="00CD56AB"/>
    <w:rsid w:val="00CE0C07"/>
    <w:rsid w:val="00CE781E"/>
    <w:rsid w:val="00CE7EFE"/>
    <w:rsid w:val="00CF0E58"/>
    <w:rsid w:val="00CF2AC4"/>
    <w:rsid w:val="00CF3320"/>
    <w:rsid w:val="00CF4FE3"/>
    <w:rsid w:val="00CF5AC7"/>
    <w:rsid w:val="00CF5B30"/>
    <w:rsid w:val="00CF6AE2"/>
    <w:rsid w:val="00D01A4C"/>
    <w:rsid w:val="00D037CD"/>
    <w:rsid w:val="00D217BE"/>
    <w:rsid w:val="00D32ACB"/>
    <w:rsid w:val="00D3358C"/>
    <w:rsid w:val="00D34304"/>
    <w:rsid w:val="00D35572"/>
    <w:rsid w:val="00D36456"/>
    <w:rsid w:val="00D365E8"/>
    <w:rsid w:val="00D44AF2"/>
    <w:rsid w:val="00D46D21"/>
    <w:rsid w:val="00D47597"/>
    <w:rsid w:val="00D57B77"/>
    <w:rsid w:val="00D6211C"/>
    <w:rsid w:val="00D62265"/>
    <w:rsid w:val="00D63144"/>
    <w:rsid w:val="00D64CA6"/>
    <w:rsid w:val="00D70543"/>
    <w:rsid w:val="00D7666C"/>
    <w:rsid w:val="00D86EEF"/>
    <w:rsid w:val="00D92A3C"/>
    <w:rsid w:val="00D977EA"/>
    <w:rsid w:val="00DA7D5F"/>
    <w:rsid w:val="00DB757A"/>
    <w:rsid w:val="00DC119C"/>
    <w:rsid w:val="00DC26AE"/>
    <w:rsid w:val="00DC26F7"/>
    <w:rsid w:val="00DC617C"/>
    <w:rsid w:val="00DD0363"/>
    <w:rsid w:val="00DD1617"/>
    <w:rsid w:val="00DD75B1"/>
    <w:rsid w:val="00DE483E"/>
    <w:rsid w:val="00DF6BE5"/>
    <w:rsid w:val="00DF760E"/>
    <w:rsid w:val="00E01D80"/>
    <w:rsid w:val="00E01DD2"/>
    <w:rsid w:val="00E03CAB"/>
    <w:rsid w:val="00E0474A"/>
    <w:rsid w:val="00E04FD3"/>
    <w:rsid w:val="00E10134"/>
    <w:rsid w:val="00E10152"/>
    <w:rsid w:val="00E110EB"/>
    <w:rsid w:val="00E13D9C"/>
    <w:rsid w:val="00E147B5"/>
    <w:rsid w:val="00E164E6"/>
    <w:rsid w:val="00E2023D"/>
    <w:rsid w:val="00E2136D"/>
    <w:rsid w:val="00E22B7C"/>
    <w:rsid w:val="00E312DD"/>
    <w:rsid w:val="00E36EDF"/>
    <w:rsid w:val="00E41E31"/>
    <w:rsid w:val="00E41E89"/>
    <w:rsid w:val="00E4253F"/>
    <w:rsid w:val="00E52E38"/>
    <w:rsid w:val="00E54023"/>
    <w:rsid w:val="00E5475C"/>
    <w:rsid w:val="00E57BB1"/>
    <w:rsid w:val="00E66F86"/>
    <w:rsid w:val="00E7192E"/>
    <w:rsid w:val="00E7280F"/>
    <w:rsid w:val="00E77064"/>
    <w:rsid w:val="00E8041F"/>
    <w:rsid w:val="00E90426"/>
    <w:rsid w:val="00E930EB"/>
    <w:rsid w:val="00E932D7"/>
    <w:rsid w:val="00E966A0"/>
    <w:rsid w:val="00E9708D"/>
    <w:rsid w:val="00E97F88"/>
    <w:rsid w:val="00EA5E92"/>
    <w:rsid w:val="00EC57D1"/>
    <w:rsid w:val="00ED1DD9"/>
    <w:rsid w:val="00ED3DF7"/>
    <w:rsid w:val="00ED56A2"/>
    <w:rsid w:val="00EE0DD8"/>
    <w:rsid w:val="00EF1EBC"/>
    <w:rsid w:val="00EF310E"/>
    <w:rsid w:val="00EF4101"/>
    <w:rsid w:val="00EF7467"/>
    <w:rsid w:val="00F0128D"/>
    <w:rsid w:val="00F02670"/>
    <w:rsid w:val="00F0629C"/>
    <w:rsid w:val="00F0785B"/>
    <w:rsid w:val="00F11723"/>
    <w:rsid w:val="00F11988"/>
    <w:rsid w:val="00F13B3F"/>
    <w:rsid w:val="00F159C3"/>
    <w:rsid w:val="00F20C8F"/>
    <w:rsid w:val="00F24B27"/>
    <w:rsid w:val="00F3232F"/>
    <w:rsid w:val="00F32632"/>
    <w:rsid w:val="00F36756"/>
    <w:rsid w:val="00F45431"/>
    <w:rsid w:val="00F46E9E"/>
    <w:rsid w:val="00F566A9"/>
    <w:rsid w:val="00F57085"/>
    <w:rsid w:val="00F60A7A"/>
    <w:rsid w:val="00F643F0"/>
    <w:rsid w:val="00F66421"/>
    <w:rsid w:val="00F66DBA"/>
    <w:rsid w:val="00F6700A"/>
    <w:rsid w:val="00F72CEE"/>
    <w:rsid w:val="00F72DEA"/>
    <w:rsid w:val="00F731F6"/>
    <w:rsid w:val="00F73507"/>
    <w:rsid w:val="00F82299"/>
    <w:rsid w:val="00F87D1F"/>
    <w:rsid w:val="00F9230E"/>
    <w:rsid w:val="00F92B38"/>
    <w:rsid w:val="00F96F77"/>
    <w:rsid w:val="00FA0AEB"/>
    <w:rsid w:val="00FA2F10"/>
    <w:rsid w:val="00FA45FA"/>
    <w:rsid w:val="00FA72BA"/>
    <w:rsid w:val="00FB0771"/>
    <w:rsid w:val="00FB10EC"/>
    <w:rsid w:val="00FB2959"/>
    <w:rsid w:val="00FB2D63"/>
    <w:rsid w:val="00FB637A"/>
    <w:rsid w:val="00FC561E"/>
    <w:rsid w:val="00FC7AAE"/>
    <w:rsid w:val="00FD0089"/>
    <w:rsid w:val="00FE097B"/>
    <w:rsid w:val="00FF2CCE"/>
    <w:rsid w:val="00FF4A56"/>
    <w:rsid w:val="0161A9F7"/>
    <w:rsid w:val="01F98248"/>
    <w:rsid w:val="02258AC8"/>
    <w:rsid w:val="024B253C"/>
    <w:rsid w:val="02E914AB"/>
    <w:rsid w:val="03F4A8E0"/>
    <w:rsid w:val="05D38285"/>
    <w:rsid w:val="074BB685"/>
    <w:rsid w:val="08B77D9F"/>
    <w:rsid w:val="08E01DD2"/>
    <w:rsid w:val="0975B7F9"/>
    <w:rsid w:val="09BFE482"/>
    <w:rsid w:val="0A467A4F"/>
    <w:rsid w:val="0A77116F"/>
    <w:rsid w:val="0AEEEAE5"/>
    <w:rsid w:val="0B43D82F"/>
    <w:rsid w:val="0BB349E8"/>
    <w:rsid w:val="0CED0CCE"/>
    <w:rsid w:val="0D4FC8D7"/>
    <w:rsid w:val="0D8FB99F"/>
    <w:rsid w:val="0DB09143"/>
    <w:rsid w:val="0E5C1898"/>
    <w:rsid w:val="0F74D419"/>
    <w:rsid w:val="0FD28B7B"/>
    <w:rsid w:val="0FD4AA5A"/>
    <w:rsid w:val="10842D66"/>
    <w:rsid w:val="10C0C397"/>
    <w:rsid w:val="11439291"/>
    <w:rsid w:val="11958F1D"/>
    <w:rsid w:val="131E4DE5"/>
    <w:rsid w:val="13C04CB2"/>
    <w:rsid w:val="146194CE"/>
    <w:rsid w:val="147142DB"/>
    <w:rsid w:val="147C8754"/>
    <w:rsid w:val="14844A72"/>
    <w:rsid w:val="1522F3EB"/>
    <w:rsid w:val="15D97DD7"/>
    <w:rsid w:val="164BFDB7"/>
    <w:rsid w:val="164DF510"/>
    <w:rsid w:val="17788F10"/>
    <w:rsid w:val="18F8630F"/>
    <w:rsid w:val="19063590"/>
    <w:rsid w:val="19416CAA"/>
    <w:rsid w:val="1944B013"/>
    <w:rsid w:val="1B4A1B7C"/>
    <w:rsid w:val="1B844AE6"/>
    <w:rsid w:val="1BD05DDC"/>
    <w:rsid w:val="1C361284"/>
    <w:rsid w:val="1C7E3E8F"/>
    <w:rsid w:val="1D2DCB12"/>
    <w:rsid w:val="1D3BCC47"/>
    <w:rsid w:val="1D9CC5D3"/>
    <w:rsid w:val="1E3E3726"/>
    <w:rsid w:val="1EB1BBB7"/>
    <w:rsid w:val="1EF8D09E"/>
    <w:rsid w:val="1F0B803C"/>
    <w:rsid w:val="1F6D2721"/>
    <w:rsid w:val="2037FA00"/>
    <w:rsid w:val="20B3A4DD"/>
    <w:rsid w:val="215D2E4F"/>
    <w:rsid w:val="21897E3A"/>
    <w:rsid w:val="23336216"/>
    <w:rsid w:val="23AB48D3"/>
    <w:rsid w:val="23FEF498"/>
    <w:rsid w:val="24002720"/>
    <w:rsid w:val="25257C04"/>
    <w:rsid w:val="25DF4531"/>
    <w:rsid w:val="26002231"/>
    <w:rsid w:val="26EDD0A3"/>
    <w:rsid w:val="287B0639"/>
    <w:rsid w:val="28E2CEDD"/>
    <w:rsid w:val="293D7904"/>
    <w:rsid w:val="294E74FF"/>
    <w:rsid w:val="2A27777F"/>
    <w:rsid w:val="2A91D140"/>
    <w:rsid w:val="2B746890"/>
    <w:rsid w:val="2BFEFBA5"/>
    <w:rsid w:val="2CB7AA66"/>
    <w:rsid w:val="2D16A000"/>
    <w:rsid w:val="2D6C8F86"/>
    <w:rsid w:val="2D797D75"/>
    <w:rsid w:val="2E3F0F9A"/>
    <w:rsid w:val="2E42B2BE"/>
    <w:rsid w:val="2E4CD2BC"/>
    <w:rsid w:val="2EB78024"/>
    <w:rsid w:val="2ECCAC3C"/>
    <w:rsid w:val="2F3748A6"/>
    <w:rsid w:val="2F9812EB"/>
    <w:rsid w:val="302C7C00"/>
    <w:rsid w:val="302CC4C6"/>
    <w:rsid w:val="30ED6201"/>
    <w:rsid w:val="3110B288"/>
    <w:rsid w:val="311622D2"/>
    <w:rsid w:val="3191F89F"/>
    <w:rsid w:val="31E6DC45"/>
    <w:rsid w:val="3263B6E5"/>
    <w:rsid w:val="32B0ABB6"/>
    <w:rsid w:val="32E3DFD4"/>
    <w:rsid w:val="330919D1"/>
    <w:rsid w:val="3316A732"/>
    <w:rsid w:val="3363DFE6"/>
    <w:rsid w:val="3395A5D5"/>
    <w:rsid w:val="33A537A6"/>
    <w:rsid w:val="33B74420"/>
    <w:rsid w:val="343C0401"/>
    <w:rsid w:val="346B8BE2"/>
    <w:rsid w:val="34B556EA"/>
    <w:rsid w:val="34E8FF1D"/>
    <w:rsid w:val="352547E6"/>
    <w:rsid w:val="35B0E7D8"/>
    <w:rsid w:val="35B3680C"/>
    <w:rsid w:val="36AC3284"/>
    <w:rsid w:val="36B66927"/>
    <w:rsid w:val="37CF4AC2"/>
    <w:rsid w:val="38B1247D"/>
    <w:rsid w:val="3906B43A"/>
    <w:rsid w:val="396C7785"/>
    <w:rsid w:val="39708BFE"/>
    <w:rsid w:val="397F552D"/>
    <w:rsid w:val="3ABB84D4"/>
    <w:rsid w:val="3B164A00"/>
    <w:rsid w:val="3B3A8DEE"/>
    <w:rsid w:val="3BC42C54"/>
    <w:rsid w:val="3BCA32A5"/>
    <w:rsid w:val="3C634CB7"/>
    <w:rsid w:val="3C904A27"/>
    <w:rsid w:val="3CB5AEF4"/>
    <w:rsid w:val="3CCCA87C"/>
    <w:rsid w:val="3CF3D001"/>
    <w:rsid w:val="3CF4DF1E"/>
    <w:rsid w:val="3D69B5BB"/>
    <w:rsid w:val="3D821393"/>
    <w:rsid w:val="3E574D88"/>
    <w:rsid w:val="3E676E47"/>
    <w:rsid w:val="3F6E01EB"/>
    <w:rsid w:val="40B677AB"/>
    <w:rsid w:val="40F8061C"/>
    <w:rsid w:val="41755D63"/>
    <w:rsid w:val="426A7454"/>
    <w:rsid w:val="43113CE1"/>
    <w:rsid w:val="43798312"/>
    <w:rsid w:val="43C7E049"/>
    <w:rsid w:val="43DC580B"/>
    <w:rsid w:val="449EC6BB"/>
    <w:rsid w:val="44E64AA7"/>
    <w:rsid w:val="45225BEB"/>
    <w:rsid w:val="4535D9D0"/>
    <w:rsid w:val="45C7E3AE"/>
    <w:rsid w:val="45CA63D7"/>
    <w:rsid w:val="45FC67B0"/>
    <w:rsid w:val="4616A1CE"/>
    <w:rsid w:val="466B24E7"/>
    <w:rsid w:val="46869796"/>
    <w:rsid w:val="46E859B4"/>
    <w:rsid w:val="49A2CE4F"/>
    <w:rsid w:val="4AB65924"/>
    <w:rsid w:val="4ACAF208"/>
    <w:rsid w:val="4B30C1EB"/>
    <w:rsid w:val="4B7A7239"/>
    <w:rsid w:val="4C14793C"/>
    <w:rsid w:val="4C5ADCB0"/>
    <w:rsid w:val="4C6A157C"/>
    <w:rsid w:val="4CA0EF62"/>
    <w:rsid w:val="4CC9D342"/>
    <w:rsid w:val="4D3AAEF3"/>
    <w:rsid w:val="4E1BD72E"/>
    <w:rsid w:val="4EFD04CE"/>
    <w:rsid w:val="4F583A16"/>
    <w:rsid w:val="4F8C5EBD"/>
    <w:rsid w:val="4FDFB57C"/>
    <w:rsid w:val="50E7F0AF"/>
    <w:rsid w:val="511E271B"/>
    <w:rsid w:val="522B6EFF"/>
    <w:rsid w:val="52901415"/>
    <w:rsid w:val="52E2AB4B"/>
    <w:rsid w:val="537BC170"/>
    <w:rsid w:val="53F2F46E"/>
    <w:rsid w:val="553B540B"/>
    <w:rsid w:val="55EDDA66"/>
    <w:rsid w:val="56E8A99E"/>
    <w:rsid w:val="56FE946A"/>
    <w:rsid w:val="57273A25"/>
    <w:rsid w:val="578E8C9D"/>
    <w:rsid w:val="57CD159D"/>
    <w:rsid w:val="588B3880"/>
    <w:rsid w:val="593D92EC"/>
    <w:rsid w:val="598A20A1"/>
    <w:rsid w:val="5A38D4C7"/>
    <w:rsid w:val="5A3E273A"/>
    <w:rsid w:val="5AABCB5E"/>
    <w:rsid w:val="5AED1BCA"/>
    <w:rsid w:val="5B8316C2"/>
    <w:rsid w:val="5BDF61B1"/>
    <w:rsid w:val="5C2B89AB"/>
    <w:rsid w:val="5CE13E8C"/>
    <w:rsid w:val="5CEB6B23"/>
    <w:rsid w:val="5DA37CF3"/>
    <w:rsid w:val="5ED1378C"/>
    <w:rsid w:val="5F31293F"/>
    <w:rsid w:val="5F3CA571"/>
    <w:rsid w:val="5F91884E"/>
    <w:rsid w:val="604EBB83"/>
    <w:rsid w:val="61169E52"/>
    <w:rsid w:val="61AFA625"/>
    <w:rsid w:val="622EBDDA"/>
    <w:rsid w:val="63A374B8"/>
    <w:rsid w:val="63CAC14E"/>
    <w:rsid w:val="63FBA199"/>
    <w:rsid w:val="65552E24"/>
    <w:rsid w:val="6566DB63"/>
    <w:rsid w:val="65B87DBB"/>
    <w:rsid w:val="65CDD094"/>
    <w:rsid w:val="65CE94E5"/>
    <w:rsid w:val="65E85FD7"/>
    <w:rsid w:val="65F7659C"/>
    <w:rsid w:val="65F89752"/>
    <w:rsid w:val="6625E736"/>
    <w:rsid w:val="66C91CCC"/>
    <w:rsid w:val="688A685C"/>
    <w:rsid w:val="68DE26D6"/>
    <w:rsid w:val="691A16EE"/>
    <w:rsid w:val="69645EF6"/>
    <w:rsid w:val="69CF2671"/>
    <w:rsid w:val="69D4A59B"/>
    <w:rsid w:val="6A2D820B"/>
    <w:rsid w:val="6A6F4ED6"/>
    <w:rsid w:val="6AA4CB71"/>
    <w:rsid w:val="6B1CB412"/>
    <w:rsid w:val="6C2FF5BC"/>
    <w:rsid w:val="6C46E73F"/>
    <w:rsid w:val="6CDB47BB"/>
    <w:rsid w:val="6D2B4428"/>
    <w:rsid w:val="6F025CD4"/>
    <w:rsid w:val="6FC39DA2"/>
    <w:rsid w:val="6FD5AF3A"/>
    <w:rsid w:val="70060E8D"/>
    <w:rsid w:val="715A28DF"/>
    <w:rsid w:val="71A3846F"/>
    <w:rsid w:val="725FCE66"/>
    <w:rsid w:val="72A1C215"/>
    <w:rsid w:val="735772B3"/>
    <w:rsid w:val="74459817"/>
    <w:rsid w:val="749DD4F5"/>
    <w:rsid w:val="74DB0057"/>
    <w:rsid w:val="74F30D80"/>
    <w:rsid w:val="75EA4F7E"/>
    <w:rsid w:val="76DABC3F"/>
    <w:rsid w:val="776B269C"/>
    <w:rsid w:val="781A2889"/>
    <w:rsid w:val="7833A127"/>
    <w:rsid w:val="78553B8C"/>
    <w:rsid w:val="78CC1AB3"/>
    <w:rsid w:val="7973C8B9"/>
    <w:rsid w:val="79783892"/>
    <w:rsid w:val="7B3455A5"/>
    <w:rsid w:val="7BEFD1B7"/>
    <w:rsid w:val="7C0A2AF5"/>
    <w:rsid w:val="7C0B8454"/>
    <w:rsid w:val="7C43E107"/>
    <w:rsid w:val="7C804403"/>
    <w:rsid w:val="7C8BF286"/>
    <w:rsid w:val="7D0D52E9"/>
    <w:rsid w:val="7DA7D5AF"/>
    <w:rsid w:val="7DBBCD4C"/>
    <w:rsid w:val="7E057ACD"/>
    <w:rsid w:val="7E12FE0E"/>
    <w:rsid w:val="7EA86239"/>
    <w:rsid w:val="7F79F8B9"/>
    <w:rsid w:val="7FC36278"/>
    <w:rsid w:val="7FD2D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6888"/>
  <w15:docId w15:val="{C1C881CF-83EC-450A-B70C-49378A7F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line="259" w:lineRule="auto"/>
      <w:ind w:hanging="10"/>
      <w:outlineLvl w:val="0"/>
    </w:pPr>
    <w:rPr>
      <w:b/>
      <w:color w:val="000000"/>
      <w:sz w:val="28"/>
      <w:szCs w:val="28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953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31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F4477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3B4B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4BCE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B4BC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3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30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82305"/>
    <w:pPr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esairbook/Documents/Joseph_Marfisi_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UgAH5zER0EP5i1x5Jtad9bq5Eg==">CgMxLjA4AHIhMXBKS08zc2h0T05VaGlUUXdFekhBajVsdWdud0JQVGh5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Joseph_Marfisi_Resume.dotx</Template>
  <TotalTime>0</TotalTime>
  <Pages>1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Links>
    <vt:vector size="6" baseType="variant">
      <vt:variant>
        <vt:i4>3539051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https://www.linkedin.com/in/joe-marfisi-582106250/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Chapo</dc:creator>
  <cp:keywords/>
  <dc:description/>
  <cp:lastModifiedBy>Joe Marfisi</cp:lastModifiedBy>
  <cp:revision>2</cp:revision>
  <cp:lastPrinted>2025-03-22T15:59:00Z</cp:lastPrinted>
  <dcterms:created xsi:type="dcterms:W3CDTF">2026-05-26T22:25:00Z</dcterms:created>
  <dcterms:modified xsi:type="dcterms:W3CDTF">2026-05-26T22:25:00Z</dcterms:modified>
</cp:coreProperties>
</file>